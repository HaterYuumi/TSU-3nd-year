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D3" w:rsidRDefault="00A66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Pr="00837707" w:rsidRDefault="0083770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:rsidR="003B15D3" w:rsidRDefault="003B15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:rsidR="003B15D3" w:rsidRDefault="003B15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«Рекурсия»</w:t>
      </w: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A6600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</w:rPr>
        <w:t>Левковский</w:t>
      </w:r>
      <w:proofErr w:type="spellEnd"/>
      <w:r>
        <w:rPr>
          <w:rFonts w:ascii="Times New Roman" w:eastAsia="Times New Roman" w:hAnsi="Times New Roman" w:cs="Times New Roman"/>
        </w:rPr>
        <w:t xml:space="preserve"> А. Д.</w:t>
      </w:r>
    </w:p>
    <w:p w:rsidR="003B15D3" w:rsidRDefault="00A6600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:rsidR="003B15D3" w:rsidRDefault="003B15D3">
      <w:pPr>
        <w:jc w:val="right"/>
        <w:rPr>
          <w:rFonts w:ascii="Times New Roman" w:eastAsia="Times New Roman" w:hAnsi="Times New Roman" w:cs="Times New Roman"/>
        </w:rPr>
      </w:pPr>
    </w:p>
    <w:p w:rsidR="003B15D3" w:rsidRDefault="00A6600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:rsidR="003B15D3" w:rsidRDefault="00A66000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:rsidR="003B15D3" w:rsidRDefault="00A66000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Мокина</w:t>
      </w:r>
      <w:proofErr w:type="spellEnd"/>
      <w:r>
        <w:rPr>
          <w:rFonts w:ascii="Times New Roman" w:eastAsia="Times New Roman" w:hAnsi="Times New Roman" w:cs="Times New Roman"/>
        </w:rPr>
        <w:t xml:space="preserve"> Е. Е.</w:t>
      </w: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A66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:rsidR="003B15D3" w:rsidRDefault="003B15D3">
      <w:pPr>
        <w:rPr>
          <w:rFonts w:ascii="Times New Roman" w:eastAsia="Times New Roman" w:hAnsi="Times New Roman" w:cs="Times New Roman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-- 1 --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Вывести все сотрудников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F.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departmetn_name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у которых есть 2 вышестоящих руководителя.</w:t>
      </w: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Добавить столбец, в котором перечислены эти руководители через запятую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WITH RECURSIVE r AS 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(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0 AS level,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'' AS managers,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department_id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FROM employees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WHERE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NULL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UNION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r.level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 AS level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managers ||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||', ',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e.department_id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FROM employees e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JOIN r ON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)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||' '||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substring(</w:t>
      </w:r>
      <w:proofErr w:type="spellStart"/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1, 1) ||'. - '||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employee,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substring(</w:t>
      </w:r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anagers, 0, length(managers) - 1) AS managers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FROM r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departments d ON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d.department_id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r.department_id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2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033963" cy="378676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786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-- 2 --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Подсчитайте количество подчиненных (всех уровней) для каждого сотрудника, начиная с главного менеджера. </w:t>
      </w: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При этом отсортировать по кол-ву подчиненных от большего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меньшему и вывести только первых 7 сотрудников, </w:t>
      </w: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у кого кол-во подчинённых больше 1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WITH RECURSIVE r AS 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(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head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FROM employees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UNION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r.head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head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FROM employees e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JOIN r ON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)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head,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count_employees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FROM r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GROUP BY head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HAVING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*) - 1 &gt; 1 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ORDER BY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count_employees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 LIMIT 7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3805238" cy="405490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054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-- 3 --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Вывести кол-во всех сотрудников для каждого менеджера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WITH RECURSIVE r AS 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(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empl</w:t>
      </w: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1 AS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count_slave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    FROM employees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    UNION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    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r.count_slave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    FROM employees e</w:t>
      </w: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    JOIN r ON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-- )</w:t>
      </w:r>
    </w:p>
    <w:p w:rsidR="003B15D3" w:rsidRPr="00837707" w:rsidRDefault="003B15D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em.last_name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manager_name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employee_cnt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FROM employees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r ON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r.manager_id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GROUP BY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em.first_name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em.last_name</w:t>
      </w:r>
      <w:proofErr w:type="spellEnd"/>
    </w:p>
    <w:p w:rsidR="003B15D3" w:rsidRPr="00837707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HAVING </w:t>
      </w:r>
      <w:proofErr w:type="gramStart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spellStart"/>
      <w:proofErr w:type="gram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  <w:r w:rsidRPr="00837707">
        <w:rPr>
          <w:rFonts w:ascii="Times New Roman" w:eastAsia="Times New Roman" w:hAnsi="Times New Roman" w:cs="Times New Roman"/>
          <w:sz w:val="24"/>
          <w:szCs w:val="24"/>
          <w:lang w:val="en-US"/>
        </w:rPr>
        <w:t>) &gt; 0</w:t>
      </w: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ORDER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employee_cnt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DESC</w:t>
      </w:r>
    </w:p>
    <w:p w:rsidR="003B15D3" w:rsidRDefault="003B1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B15D3" w:rsidRDefault="00A66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>
            <wp:extent cx="5307150" cy="3594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7707" w:rsidRDefault="0083770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6903" w:rsidRDefault="00837707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Защита: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C940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Вывести </w:t>
      </w:r>
      <w:r w:rsidR="00945B8A">
        <w:rPr>
          <w:rFonts w:ascii="Times New Roman" w:eastAsia="Times New Roman" w:hAnsi="Times New Roman" w:cs="Times New Roman"/>
          <w:sz w:val="24"/>
          <w:szCs w:val="24"/>
          <w:lang w:val="ru-RU"/>
        </w:rPr>
        <w:t>всех сотрудников 2</w:t>
      </w:r>
      <w:r w:rsidR="00C940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уровня (фамилия и имя),</w:t>
      </w:r>
      <w:r w:rsidR="00945B8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уровень и в одном поле всех подчиненных через запятую</w:t>
      </w:r>
    </w:p>
    <w:p w:rsidR="00FF6903" w:rsidRPr="00FF6903" w:rsidRDefault="00C9409C" w:rsidP="00FF690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9409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FF6903" w:rsidRPr="00FF69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WITH RECURSIVE r AS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SELECT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1 AS level, </w:t>
      </w:r>
      <w:proofErr w:type="gram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CAST(</w:t>
      </w:r>
      <w:proofErr w:type="spellStart"/>
      <w:proofErr w:type="gram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TEXT) AS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employee_path</w:t>
      </w:r>
      <w:proofErr w:type="spellEnd"/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FROM employees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manager_id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NULL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UNION ALL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bookmarkStart w:id="0" w:name="_GoBack"/>
      <w:bookmarkEnd w:id="0"/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e.employee_id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r.level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 AS level,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r.employee_path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', ' ||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e.last_name</w:t>
      </w:r>
      <w:proofErr w:type="spellEnd"/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FROM employees e 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JOIN r ON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e.manager_id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r.last_name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</w:t>
      </w:r>
      <w:proofErr w:type="gram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SUBSTRING(</w:t>
      </w:r>
      <w:proofErr w:type="spellStart"/>
      <w:proofErr w:type="gram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, 1, 1) AS employee,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r.level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SELECT STRING_</w:t>
      </w:r>
      <w:proofErr w:type="gram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AGG(</w:t>
      </w:r>
      <w:proofErr w:type="spellStart"/>
      <w:proofErr w:type="gram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sub.last_name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|| ' ' || SUBSTRING(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sub.first_name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, 1, 1), ', ')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FROM employees sub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sub.manager_id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r.employee_id</w:t>
      </w:r>
      <w:proofErr w:type="spellEnd"/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) AS subordinates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FROM r</w:t>
      </w:r>
    </w:p>
    <w:p w:rsidR="00FF6903" w:rsidRPr="00FF6903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>r.level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2</w:t>
      </w:r>
    </w:p>
    <w:p w:rsidR="00FF6903" w:rsidRPr="00C9409C" w:rsidRDefault="00FF6903" w:rsidP="00FF690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690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ORDER BY </w:t>
      </w:r>
      <w:proofErr w:type="spellStart"/>
      <w:r w:rsidRPr="00FF6903">
        <w:rPr>
          <w:rFonts w:ascii="Times New Roman" w:eastAsia="Times New Roman" w:hAnsi="Times New Roman" w:cs="Times New Roman"/>
          <w:sz w:val="24"/>
          <w:szCs w:val="24"/>
          <w:lang w:val="ru-RU"/>
        </w:rPr>
        <w:t>r.level</w:t>
      </w:r>
      <w:proofErr w:type="spellEnd"/>
      <w:r w:rsidRPr="00FF6903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  <w:r w:rsidR="00C9409C" w:rsidRPr="00C9409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3090290E" wp14:editId="2583D9CD">
            <wp:extent cx="5309870" cy="4547559"/>
            <wp:effectExtent l="0" t="0" r="508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5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707" w:rsidRPr="00C9409C" w:rsidRDefault="00837707" w:rsidP="00C9409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837707" w:rsidRPr="00C9409C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15D3"/>
    <w:rsid w:val="000E044B"/>
    <w:rsid w:val="003B15D3"/>
    <w:rsid w:val="00837707"/>
    <w:rsid w:val="00945B8A"/>
    <w:rsid w:val="00A66000"/>
    <w:rsid w:val="00C9409C"/>
    <w:rsid w:val="00FF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377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7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377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7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2C9BA585</Template>
  <TotalTime>1</TotalTime>
  <Pages>5</Pages>
  <Words>520</Words>
  <Characters>2966</Characters>
  <Application>Microsoft Office Word</Application>
  <DocSecurity>4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IAMCS</Company>
  <LinksUpToDate>false</LinksUpToDate>
  <CharactersWithSpaces>3480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Левковский Александр Денисович</dc:creator>
  <cp:lastModifiedBy>Левковский Александр Денисович</cp:lastModifiedBy>
  <cp:revision>2</cp:revision>
  <dcterms:created xsi:type="dcterms:W3CDTF">2025-10-21T04:48:00Z</dcterms:created>
  <dcterms:modified xsi:type="dcterms:W3CDTF">2025-10-21T04:48:00Z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-1166646683</vt:i4>
  </property>
</Properties>
</file>