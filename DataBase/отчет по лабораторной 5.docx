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5E8B" w:rsidRDefault="00B472C3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:rsidR="003D5E8B" w:rsidRDefault="00B472C3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НАЦИОНАЛЬНЫЙ ИССЛЕДОВАТЕЛЬСКИЙ</w:t>
      </w:r>
    </w:p>
    <w:p w:rsidR="003D5E8B" w:rsidRDefault="00B472C3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ТОМСКИЙ ГОСУДАРСТВЕННЫЙ УНИВЕРСИТЕТ (НИ ТГУ)</w:t>
      </w:r>
    </w:p>
    <w:p w:rsidR="003D5E8B" w:rsidRDefault="00B472C3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Институт прикладной математики и компьютерных наук</w:t>
      </w:r>
    </w:p>
    <w:p w:rsidR="003D5E8B" w:rsidRDefault="003D5E8B">
      <w:pPr>
        <w:rPr>
          <w:rFonts w:ascii="Times New Roman" w:eastAsia="Times New Roman" w:hAnsi="Times New Roman" w:cs="Times New Roman"/>
        </w:rPr>
      </w:pPr>
    </w:p>
    <w:p w:rsidR="003D5E8B" w:rsidRDefault="003D5E8B">
      <w:pPr>
        <w:rPr>
          <w:rFonts w:ascii="Times New Roman" w:eastAsia="Times New Roman" w:hAnsi="Times New Roman" w:cs="Times New Roman"/>
        </w:rPr>
      </w:pPr>
    </w:p>
    <w:p w:rsidR="003D5E8B" w:rsidRDefault="003D5E8B">
      <w:pPr>
        <w:rPr>
          <w:rFonts w:ascii="Times New Roman" w:eastAsia="Times New Roman" w:hAnsi="Times New Roman" w:cs="Times New Roman"/>
        </w:rPr>
      </w:pPr>
    </w:p>
    <w:p w:rsidR="003D5E8B" w:rsidRDefault="003D5E8B">
      <w:pPr>
        <w:rPr>
          <w:rFonts w:ascii="Times New Roman" w:eastAsia="Times New Roman" w:hAnsi="Times New Roman" w:cs="Times New Roman"/>
        </w:rPr>
      </w:pPr>
    </w:p>
    <w:p w:rsidR="003D5E8B" w:rsidRDefault="003D5E8B">
      <w:pPr>
        <w:rPr>
          <w:rFonts w:ascii="Times New Roman" w:eastAsia="Times New Roman" w:hAnsi="Times New Roman" w:cs="Times New Roman"/>
        </w:rPr>
      </w:pPr>
    </w:p>
    <w:p w:rsidR="003D5E8B" w:rsidRDefault="003D5E8B">
      <w:pPr>
        <w:rPr>
          <w:rFonts w:ascii="Times New Roman" w:eastAsia="Times New Roman" w:hAnsi="Times New Roman" w:cs="Times New Roman"/>
        </w:rPr>
      </w:pPr>
    </w:p>
    <w:p w:rsidR="003D5E8B" w:rsidRDefault="003D5E8B">
      <w:pPr>
        <w:rPr>
          <w:rFonts w:ascii="Times New Roman" w:eastAsia="Times New Roman" w:hAnsi="Times New Roman" w:cs="Times New Roman"/>
        </w:rPr>
      </w:pPr>
    </w:p>
    <w:p w:rsidR="003D5E8B" w:rsidRDefault="003D5E8B">
      <w:pPr>
        <w:rPr>
          <w:rFonts w:ascii="Times New Roman" w:eastAsia="Times New Roman" w:hAnsi="Times New Roman" w:cs="Times New Roman"/>
        </w:rPr>
      </w:pPr>
    </w:p>
    <w:p w:rsidR="003D5E8B" w:rsidRDefault="003D5E8B">
      <w:pPr>
        <w:rPr>
          <w:rFonts w:ascii="Times New Roman" w:eastAsia="Times New Roman" w:hAnsi="Times New Roman" w:cs="Times New Roman"/>
        </w:rPr>
      </w:pPr>
    </w:p>
    <w:p w:rsidR="003D5E8B" w:rsidRDefault="003D5E8B">
      <w:pPr>
        <w:rPr>
          <w:rFonts w:ascii="Times New Roman" w:eastAsia="Times New Roman" w:hAnsi="Times New Roman" w:cs="Times New Roman"/>
        </w:rPr>
      </w:pPr>
    </w:p>
    <w:p w:rsidR="003D5E8B" w:rsidRDefault="003D5E8B">
      <w:pPr>
        <w:rPr>
          <w:rFonts w:ascii="Times New Roman" w:eastAsia="Times New Roman" w:hAnsi="Times New Roman" w:cs="Times New Roman"/>
        </w:rPr>
      </w:pPr>
    </w:p>
    <w:p w:rsidR="003D5E8B" w:rsidRDefault="003D5E8B">
      <w:pPr>
        <w:rPr>
          <w:rFonts w:ascii="Times New Roman" w:eastAsia="Times New Roman" w:hAnsi="Times New Roman" w:cs="Times New Roman"/>
        </w:rPr>
      </w:pPr>
    </w:p>
    <w:p w:rsidR="003D5E8B" w:rsidRDefault="003D5E8B">
      <w:pPr>
        <w:rPr>
          <w:rFonts w:ascii="Times New Roman" w:eastAsia="Times New Roman" w:hAnsi="Times New Roman" w:cs="Times New Roman"/>
        </w:rPr>
      </w:pPr>
    </w:p>
    <w:p w:rsidR="003D5E8B" w:rsidRDefault="00B472C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ОТЧЁТ ПО ЛАБОРАТОРНОЙ РАБОТЕ №5</w:t>
      </w:r>
    </w:p>
    <w:p w:rsidR="003D5E8B" w:rsidRDefault="003D5E8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D5E8B" w:rsidRDefault="00B472C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 «Системы управления базами данных»</w:t>
      </w:r>
    </w:p>
    <w:p w:rsidR="003D5E8B" w:rsidRDefault="003D5E8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D5E8B" w:rsidRDefault="00B472C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«Соединение таблиц»</w:t>
      </w:r>
    </w:p>
    <w:p w:rsidR="003D5E8B" w:rsidRDefault="003D5E8B">
      <w:pPr>
        <w:rPr>
          <w:rFonts w:ascii="Times New Roman" w:eastAsia="Times New Roman" w:hAnsi="Times New Roman" w:cs="Times New Roman"/>
        </w:rPr>
      </w:pPr>
    </w:p>
    <w:p w:rsidR="003D5E8B" w:rsidRDefault="003D5E8B">
      <w:pPr>
        <w:rPr>
          <w:rFonts w:ascii="Times New Roman" w:eastAsia="Times New Roman" w:hAnsi="Times New Roman" w:cs="Times New Roman"/>
        </w:rPr>
      </w:pPr>
    </w:p>
    <w:p w:rsidR="003D5E8B" w:rsidRDefault="003D5E8B">
      <w:pPr>
        <w:rPr>
          <w:rFonts w:ascii="Times New Roman" w:eastAsia="Times New Roman" w:hAnsi="Times New Roman" w:cs="Times New Roman"/>
        </w:rPr>
      </w:pPr>
    </w:p>
    <w:p w:rsidR="003D5E8B" w:rsidRDefault="003D5E8B">
      <w:pPr>
        <w:rPr>
          <w:rFonts w:ascii="Times New Roman" w:eastAsia="Times New Roman" w:hAnsi="Times New Roman" w:cs="Times New Roman"/>
        </w:rPr>
      </w:pPr>
    </w:p>
    <w:p w:rsidR="003D5E8B" w:rsidRDefault="003D5E8B">
      <w:pPr>
        <w:rPr>
          <w:rFonts w:ascii="Times New Roman" w:eastAsia="Times New Roman" w:hAnsi="Times New Roman" w:cs="Times New Roman"/>
        </w:rPr>
      </w:pPr>
    </w:p>
    <w:p w:rsidR="003D5E8B" w:rsidRDefault="003D5E8B">
      <w:pPr>
        <w:rPr>
          <w:rFonts w:ascii="Times New Roman" w:eastAsia="Times New Roman" w:hAnsi="Times New Roman" w:cs="Times New Roman"/>
        </w:rPr>
      </w:pPr>
    </w:p>
    <w:p w:rsidR="003D5E8B" w:rsidRDefault="003D5E8B">
      <w:pPr>
        <w:rPr>
          <w:rFonts w:ascii="Times New Roman" w:eastAsia="Times New Roman" w:hAnsi="Times New Roman" w:cs="Times New Roman"/>
        </w:rPr>
      </w:pPr>
    </w:p>
    <w:p w:rsidR="003D5E8B" w:rsidRDefault="003D5E8B">
      <w:pPr>
        <w:rPr>
          <w:rFonts w:ascii="Times New Roman" w:eastAsia="Times New Roman" w:hAnsi="Times New Roman" w:cs="Times New Roman"/>
        </w:rPr>
      </w:pPr>
    </w:p>
    <w:p w:rsidR="003D5E8B" w:rsidRDefault="003D5E8B">
      <w:pPr>
        <w:rPr>
          <w:rFonts w:ascii="Times New Roman" w:eastAsia="Times New Roman" w:hAnsi="Times New Roman" w:cs="Times New Roman"/>
        </w:rPr>
      </w:pPr>
    </w:p>
    <w:p w:rsidR="003D5E8B" w:rsidRDefault="003D5E8B">
      <w:pPr>
        <w:rPr>
          <w:rFonts w:ascii="Times New Roman" w:eastAsia="Times New Roman" w:hAnsi="Times New Roman" w:cs="Times New Roman"/>
        </w:rPr>
      </w:pPr>
    </w:p>
    <w:p w:rsidR="003D5E8B" w:rsidRDefault="003D5E8B">
      <w:pPr>
        <w:rPr>
          <w:rFonts w:ascii="Times New Roman" w:eastAsia="Times New Roman" w:hAnsi="Times New Roman" w:cs="Times New Roman"/>
        </w:rPr>
      </w:pPr>
    </w:p>
    <w:p w:rsidR="003D5E8B" w:rsidRDefault="003D5E8B">
      <w:pPr>
        <w:rPr>
          <w:rFonts w:ascii="Times New Roman" w:eastAsia="Times New Roman" w:hAnsi="Times New Roman" w:cs="Times New Roman"/>
        </w:rPr>
      </w:pPr>
    </w:p>
    <w:p w:rsidR="003D5E8B" w:rsidRDefault="003D5E8B">
      <w:pPr>
        <w:rPr>
          <w:rFonts w:ascii="Times New Roman" w:eastAsia="Times New Roman" w:hAnsi="Times New Roman" w:cs="Times New Roman"/>
        </w:rPr>
      </w:pPr>
    </w:p>
    <w:p w:rsidR="003D5E8B" w:rsidRDefault="00B472C3">
      <w:pPr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Выполнил: </w:t>
      </w:r>
      <w:proofErr w:type="spellStart"/>
      <w:r>
        <w:rPr>
          <w:rFonts w:ascii="Times New Roman" w:eastAsia="Times New Roman" w:hAnsi="Times New Roman" w:cs="Times New Roman"/>
        </w:rPr>
        <w:t>Левковский</w:t>
      </w:r>
      <w:proofErr w:type="spellEnd"/>
      <w:r>
        <w:rPr>
          <w:rFonts w:ascii="Times New Roman" w:eastAsia="Times New Roman" w:hAnsi="Times New Roman" w:cs="Times New Roman"/>
        </w:rPr>
        <w:t xml:space="preserve"> А. Д.</w:t>
      </w:r>
    </w:p>
    <w:p w:rsidR="003D5E8B" w:rsidRDefault="00B472C3">
      <w:pPr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студент группы 932323</w:t>
      </w:r>
    </w:p>
    <w:p w:rsidR="003D5E8B" w:rsidRDefault="003D5E8B">
      <w:pPr>
        <w:jc w:val="right"/>
        <w:rPr>
          <w:rFonts w:ascii="Times New Roman" w:eastAsia="Times New Roman" w:hAnsi="Times New Roman" w:cs="Times New Roman"/>
        </w:rPr>
      </w:pPr>
    </w:p>
    <w:p w:rsidR="003D5E8B" w:rsidRDefault="00B472C3">
      <w:pPr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Проверил:</w:t>
      </w:r>
    </w:p>
    <w:p w:rsidR="003D5E8B" w:rsidRDefault="00B472C3">
      <w:pPr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Преподаватель</w:t>
      </w:r>
    </w:p>
    <w:p w:rsidR="003D5E8B" w:rsidRDefault="00B472C3">
      <w:pPr>
        <w:jc w:val="right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Мокина</w:t>
      </w:r>
      <w:proofErr w:type="spellEnd"/>
      <w:r>
        <w:rPr>
          <w:rFonts w:ascii="Times New Roman" w:eastAsia="Times New Roman" w:hAnsi="Times New Roman" w:cs="Times New Roman"/>
        </w:rPr>
        <w:t xml:space="preserve"> Е. Е.</w:t>
      </w:r>
    </w:p>
    <w:p w:rsidR="003D5E8B" w:rsidRDefault="003D5E8B">
      <w:pPr>
        <w:rPr>
          <w:rFonts w:ascii="Times New Roman" w:eastAsia="Times New Roman" w:hAnsi="Times New Roman" w:cs="Times New Roman"/>
        </w:rPr>
      </w:pPr>
    </w:p>
    <w:p w:rsidR="003D5E8B" w:rsidRDefault="003D5E8B">
      <w:pPr>
        <w:rPr>
          <w:rFonts w:ascii="Times New Roman" w:eastAsia="Times New Roman" w:hAnsi="Times New Roman" w:cs="Times New Roman"/>
        </w:rPr>
      </w:pPr>
    </w:p>
    <w:p w:rsidR="003D5E8B" w:rsidRDefault="003D5E8B">
      <w:pPr>
        <w:rPr>
          <w:rFonts w:ascii="Times New Roman" w:eastAsia="Times New Roman" w:hAnsi="Times New Roman" w:cs="Times New Roman"/>
        </w:rPr>
      </w:pPr>
    </w:p>
    <w:p w:rsidR="003D5E8B" w:rsidRDefault="003D5E8B">
      <w:pPr>
        <w:rPr>
          <w:rFonts w:ascii="Times New Roman" w:eastAsia="Times New Roman" w:hAnsi="Times New Roman" w:cs="Times New Roman"/>
        </w:rPr>
      </w:pPr>
    </w:p>
    <w:p w:rsidR="003D5E8B" w:rsidRDefault="003D5E8B">
      <w:pPr>
        <w:rPr>
          <w:rFonts w:ascii="Times New Roman" w:eastAsia="Times New Roman" w:hAnsi="Times New Roman" w:cs="Times New Roman"/>
        </w:rPr>
      </w:pPr>
    </w:p>
    <w:p w:rsidR="003D5E8B" w:rsidRDefault="003D5E8B">
      <w:pPr>
        <w:rPr>
          <w:rFonts w:ascii="Times New Roman" w:eastAsia="Times New Roman" w:hAnsi="Times New Roman" w:cs="Times New Roman"/>
        </w:rPr>
      </w:pPr>
    </w:p>
    <w:p w:rsidR="003D5E8B" w:rsidRDefault="003D5E8B">
      <w:pPr>
        <w:rPr>
          <w:rFonts w:ascii="Times New Roman" w:eastAsia="Times New Roman" w:hAnsi="Times New Roman" w:cs="Times New Roman"/>
        </w:rPr>
      </w:pPr>
    </w:p>
    <w:p w:rsidR="003D5E8B" w:rsidRDefault="003D5E8B">
      <w:pPr>
        <w:rPr>
          <w:rFonts w:ascii="Times New Roman" w:eastAsia="Times New Roman" w:hAnsi="Times New Roman" w:cs="Times New Roman"/>
        </w:rPr>
      </w:pPr>
    </w:p>
    <w:p w:rsidR="003D5E8B" w:rsidRDefault="00B472C3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Томск – 2024</w:t>
      </w:r>
    </w:p>
    <w:p w:rsidR="003D5E8B" w:rsidRDefault="003D5E8B">
      <w:pPr>
        <w:rPr>
          <w:rFonts w:ascii="Times New Roman" w:eastAsia="Times New Roman" w:hAnsi="Times New Roman" w:cs="Times New Roman"/>
        </w:rPr>
      </w:pPr>
    </w:p>
    <w:p w:rsidR="003D5E8B" w:rsidRDefault="00B472C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-- 1 –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3D5E8B" w:rsidRDefault="00B472C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Напишите запрос для отображения названия отдела и количества сотрудников в каждом из отделов и средней заработной платой в отделе, где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средняя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ЗП больше 10000 (можете подобрать другое число)</w:t>
      </w:r>
    </w:p>
    <w:p w:rsidR="003D5E8B" w:rsidRPr="00B472C3" w:rsidRDefault="00B472C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24037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--SELECT </w:t>
      </w:r>
      <w:proofErr w:type="spellStart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>d.department_name</w:t>
      </w:r>
      <w:proofErr w:type="spellEnd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</w:p>
    <w:p w:rsidR="003D5E8B" w:rsidRPr="00B472C3" w:rsidRDefault="00B472C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>--</w:t>
      </w:r>
      <w:proofErr w:type="gramStart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>COUNT(</w:t>
      </w:r>
      <w:proofErr w:type="spellStart"/>
      <w:proofErr w:type="gramEnd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>e.employee_id</w:t>
      </w:r>
      <w:proofErr w:type="spellEnd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AS </w:t>
      </w:r>
      <w:proofErr w:type="spellStart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>employee_cnt</w:t>
      </w:r>
      <w:proofErr w:type="spellEnd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</w:p>
    <w:p w:rsidR="003D5E8B" w:rsidRPr="00B472C3" w:rsidRDefault="00B472C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>--</w:t>
      </w:r>
      <w:proofErr w:type="gramStart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>ROUND(</w:t>
      </w:r>
      <w:proofErr w:type="gramEnd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>AVG(</w:t>
      </w:r>
      <w:proofErr w:type="spellStart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>e.salary</w:t>
      </w:r>
      <w:proofErr w:type="spellEnd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)) FROM employees e </w:t>
      </w:r>
    </w:p>
    <w:p w:rsidR="003D5E8B" w:rsidRPr="00B472C3" w:rsidRDefault="00B472C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--JOIN departments d ON </w:t>
      </w:r>
      <w:proofErr w:type="spellStart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>e.department_id</w:t>
      </w:r>
      <w:proofErr w:type="spellEnd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>d.department_id</w:t>
      </w:r>
      <w:proofErr w:type="spellEnd"/>
    </w:p>
    <w:p w:rsidR="003D5E8B" w:rsidRPr="00B472C3" w:rsidRDefault="00B472C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--GROUP BY </w:t>
      </w:r>
      <w:proofErr w:type="spellStart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>d.department_id</w:t>
      </w:r>
      <w:proofErr w:type="spellEnd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>d.department_name</w:t>
      </w:r>
      <w:proofErr w:type="spellEnd"/>
    </w:p>
    <w:p w:rsidR="003D5E8B" w:rsidRPr="00B472C3" w:rsidRDefault="00B472C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--HAVING </w:t>
      </w:r>
      <w:proofErr w:type="gramStart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>AVG(</w:t>
      </w:r>
      <w:proofErr w:type="spellStart"/>
      <w:proofErr w:type="gramEnd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>e.salary</w:t>
      </w:r>
      <w:proofErr w:type="spellEnd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>) &gt; 7000</w:t>
      </w:r>
    </w:p>
    <w:p w:rsidR="003D5E8B" w:rsidRPr="00B472C3" w:rsidRDefault="00B472C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--ORDER BY </w:t>
      </w:r>
      <w:proofErr w:type="gramStart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>AVG(</w:t>
      </w:r>
      <w:proofErr w:type="spellStart"/>
      <w:proofErr w:type="gramEnd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>e.salary</w:t>
      </w:r>
      <w:proofErr w:type="spellEnd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>);</w:t>
      </w:r>
    </w:p>
    <w:p w:rsidR="003D5E8B" w:rsidRDefault="00B472C3">
      <w:pPr>
        <w:rPr>
          <w:rFonts w:ascii="Times New Roman" w:eastAsia="Times New Roman" w:hAnsi="Times New Roman" w:cs="Times New Roman"/>
          <w:sz w:val="24"/>
          <w:szCs w:val="24"/>
        </w:rPr>
      </w:pPr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drawing>
          <wp:inline distT="114300" distB="114300" distL="114300" distR="114300">
            <wp:extent cx="5307150" cy="4495800"/>
            <wp:effectExtent l="0" t="0" r="0" b="0"/>
            <wp:docPr id="1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7150" cy="449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3D5E8B" w:rsidRDefault="00B472C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-- 2 --</w:t>
      </w:r>
    </w:p>
    <w:p w:rsidR="003D5E8B" w:rsidRDefault="00B472C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Напишите запрос для отображения полного имени (имени и фамилии), названия должности, даты начала для тех сотрудников, у которых не указан номер телефона.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3D5E8B" w:rsidRPr="00B472C3" w:rsidRDefault="00B472C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--SELECT </w:t>
      </w:r>
      <w:proofErr w:type="spellStart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>e.first_name</w:t>
      </w:r>
      <w:proofErr w:type="spellEnd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||' '|| </w:t>
      </w:r>
      <w:proofErr w:type="spellStart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>e.last_name</w:t>
      </w:r>
      <w:proofErr w:type="spellEnd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AS employee, </w:t>
      </w:r>
    </w:p>
    <w:p w:rsidR="003D5E8B" w:rsidRPr="00B472C3" w:rsidRDefault="00B472C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>--</w:t>
      </w:r>
      <w:proofErr w:type="spellStart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>d.department_name</w:t>
      </w:r>
      <w:proofErr w:type="spellEnd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</w:p>
    <w:p w:rsidR="003D5E8B" w:rsidRPr="00B472C3" w:rsidRDefault="00B472C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>--</w:t>
      </w:r>
      <w:proofErr w:type="spellStart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>date_</w:t>
      </w:r>
      <w:proofErr w:type="gramStart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>part</w:t>
      </w:r>
      <w:proofErr w:type="spellEnd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'day', </w:t>
      </w:r>
      <w:proofErr w:type="spellStart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>e.hire_date</w:t>
      </w:r>
      <w:proofErr w:type="spellEnd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3D5E8B" w:rsidRPr="00B472C3" w:rsidRDefault="00B472C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--FROM employees e JOIN departments d ON</w:t>
      </w:r>
    </w:p>
    <w:p w:rsidR="003D5E8B" w:rsidRPr="00B472C3" w:rsidRDefault="00B472C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>--</w:t>
      </w:r>
      <w:proofErr w:type="spellStart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>e.department_id</w:t>
      </w:r>
      <w:proofErr w:type="spellEnd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>d.department_id</w:t>
      </w:r>
      <w:proofErr w:type="spellEnd"/>
    </w:p>
    <w:p w:rsidR="003D5E8B" w:rsidRPr="00B472C3" w:rsidRDefault="00B472C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--WHERE </w:t>
      </w:r>
      <w:proofErr w:type="spellStart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>e.phone_number</w:t>
      </w:r>
      <w:proofErr w:type="spellEnd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IS NULL;</w:t>
      </w:r>
    </w:p>
    <w:p w:rsidR="003D5E8B" w:rsidRPr="00B472C3" w:rsidRDefault="003D5E8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E8B" w:rsidRDefault="00B472C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drawing>
          <wp:inline distT="114300" distB="114300" distL="114300" distR="114300">
            <wp:extent cx="5307150" cy="5435600"/>
            <wp:effectExtent l="0" t="0" r="0" b="0"/>
            <wp:docPr id="1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7150" cy="543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D5E8B" w:rsidRDefault="003D5E8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D5E8B" w:rsidRDefault="00B472C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-- 3 -- </w:t>
      </w:r>
    </w:p>
    <w:p w:rsidR="003D5E8B" w:rsidRDefault="003D5E8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D5E8B" w:rsidRDefault="00B472C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Напишите запрос для отображения идентификатора сотрудника, названия должности, в отделе с названием IT, у которых заработная плата более 5000.</w:t>
      </w:r>
    </w:p>
    <w:p w:rsidR="003D5E8B" w:rsidRDefault="003D5E8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D5E8B" w:rsidRPr="00B472C3" w:rsidRDefault="00B472C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--SELECT </w:t>
      </w:r>
      <w:proofErr w:type="spellStart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>e.employee_id</w:t>
      </w:r>
      <w:proofErr w:type="spellEnd"/>
      <w:proofErr w:type="gramStart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 </w:t>
      </w:r>
      <w:proofErr w:type="spellStart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>d.department</w:t>
      </w:r>
      <w:proofErr w:type="gramEnd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>_name</w:t>
      </w:r>
      <w:proofErr w:type="spellEnd"/>
    </w:p>
    <w:p w:rsidR="003D5E8B" w:rsidRPr="00B472C3" w:rsidRDefault="00B472C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>--FROM employees e JOIN departments d ON</w:t>
      </w:r>
    </w:p>
    <w:p w:rsidR="003D5E8B" w:rsidRPr="00B472C3" w:rsidRDefault="00B472C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>--</w:t>
      </w:r>
      <w:proofErr w:type="spellStart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>e.department_id</w:t>
      </w:r>
      <w:proofErr w:type="spellEnd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>d.department_id</w:t>
      </w:r>
      <w:proofErr w:type="spellEnd"/>
    </w:p>
    <w:p w:rsidR="003D5E8B" w:rsidRPr="00B472C3" w:rsidRDefault="00B472C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--WHERE </w:t>
      </w:r>
      <w:proofErr w:type="gramStart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>UPPER(</w:t>
      </w:r>
      <w:proofErr w:type="spellStart"/>
      <w:proofErr w:type="gramEnd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>d.department_name</w:t>
      </w:r>
      <w:proofErr w:type="spellEnd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LIKE 'IT' </w:t>
      </w:r>
    </w:p>
    <w:p w:rsidR="003D5E8B" w:rsidRDefault="00B472C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--AND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e.salary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&gt; 5000;</w:t>
      </w:r>
    </w:p>
    <w:p w:rsidR="003D5E8B" w:rsidRDefault="003D5E8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D5E8B" w:rsidRDefault="00B472C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114300" distB="114300" distL="114300" distR="114300">
            <wp:extent cx="5076825" cy="4610100"/>
            <wp:effectExtent l="0" t="0" r="0" b="0"/>
            <wp:docPr id="1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461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D5E8B" w:rsidRDefault="003D5E8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D5E8B" w:rsidRDefault="00B472C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-- 4 --</w:t>
      </w:r>
    </w:p>
    <w:p w:rsidR="003D5E8B" w:rsidRDefault="003D5E8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D5E8B" w:rsidRDefault="00B472C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Напишите запрос для вывода всех отделов, в которых работают минимум 2 сотрудника, страну и город этих отделов, даже если они пустые.</w:t>
      </w:r>
    </w:p>
    <w:p w:rsidR="003D5E8B" w:rsidRDefault="003D5E8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06A92" w:rsidRPr="00806A92" w:rsidRDefault="00806A92" w:rsidP="00806A9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SELECT </w:t>
      </w:r>
      <w:proofErr w:type="spellStart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e.department_id</w:t>
      </w:r>
      <w:proofErr w:type="spellEnd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</w:p>
    <w:p w:rsidR="00806A92" w:rsidRPr="00806A92" w:rsidRDefault="00806A92" w:rsidP="00806A9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</w:t>
      </w:r>
      <w:proofErr w:type="gramStart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COUNT(</w:t>
      </w:r>
      <w:proofErr w:type="spellStart"/>
      <w:proofErr w:type="gramEnd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e.employee_id</w:t>
      </w:r>
      <w:proofErr w:type="spellEnd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AS </w:t>
      </w:r>
      <w:proofErr w:type="spellStart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employee_cnt</w:t>
      </w:r>
      <w:proofErr w:type="spellEnd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</w:p>
    <w:p w:rsidR="00806A92" w:rsidRPr="00806A92" w:rsidRDefault="00806A92" w:rsidP="00806A9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</w:t>
      </w:r>
      <w:proofErr w:type="spellStart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c.country_name</w:t>
      </w:r>
      <w:proofErr w:type="spellEnd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l.city</w:t>
      </w:r>
      <w:proofErr w:type="spellEnd"/>
    </w:p>
    <w:p w:rsidR="00806A92" w:rsidRPr="00806A92" w:rsidRDefault="00806A92" w:rsidP="00806A9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-- FROM employees e Right JOIN departments d ON</w:t>
      </w:r>
    </w:p>
    <w:p w:rsidR="00806A92" w:rsidRPr="00806A92" w:rsidRDefault="00806A92" w:rsidP="00806A9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</w:t>
      </w:r>
      <w:proofErr w:type="spellStart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d.department_id</w:t>
      </w:r>
      <w:proofErr w:type="spellEnd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e.department_id</w:t>
      </w:r>
      <w:proofErr w:type="spellEnd"/>
    </w:p>
    <w:p w:rsidR="00806A92" w:rsidRPr="00806A92" w:rsidRDefault="00806A92" w:rsidP="00806A9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</w:t>
      </w:r>
      <w:proofErr w:type="gramStart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left</w:t>
      </w:r>
      <w:proofErr w:type="gramEnd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JOIN locations l ON </w:t>
      </w:r>
      <w:proofErr w:type="spellStart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d.location_id</w:t>
      </w:r>
      <w:proofErr w:type="spellEnd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l.location_id</w:t>
      </w:r>
      <w:proofErr w:type="spellEnd"/>
    </w:p>
    <w:p w:rsidR="00806A92" w:rsidRPr="00806A92" w:rsidRDefault="00806A92" w:rsidP="00806A9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</w:t>
      </w:r>
      <w:proofErr w:type="gramStart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left</w:t>
      </w:r>
      <w:proofErr w:type="gramEnd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JOIN countries c ON </w:t>
      </w:r>
      <w:proofErr w:type="spellStart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l.country_id</w:t>
      </w:r>
      <w:proofErr w:type="spellEnd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c.country_id</w:t>
      </w:r>
      <w:proofErr w:type="spellEnd"/>
    </w:p>
    <w:p w:rsidR="00806A92" w:rsidRPr="00806A92" w:rsidRDefault="00806A92" w:rsidP="00806A9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GROUP BY </w:t>
      </w:r>
      <w:proofErr w:type="spellStart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e.department_id</w:t>
      </w:r>
      <w:proofErr w:type="spellEnd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c.country_name</w:t>
      </w:r>
      <w:proofErr w:type="spellEnd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l.city</w:t>
      </w:r>
      <w:proofErr w:type="spellEnd"/>
    </w:p>
    <w:p w:rsidR="00806A92" w:rsidRDefault="00806A92" w:rsidP="00806A9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HAVING </w:t>
      </w:r>
      <w:proofErr w:type="gramStart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COUNT(</w:t>
      </w:r>
      <w:proofErr w:type="spellStart"/>
      <w:proofErr w:type="gramEnd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e.employee_id</w:t>
      </w:r>
      <w:proofErr w:type="spellEnd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) &gt; 1;</w:t>
      </w:r>
    </w:p>
    <w:p w:rsidR="003D5E8B" w:rsidRPr="00806A92" w:rsidRDefault="00B472C3" w:rsidP="00806A9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114300" distB="114300" distL="114300" distR="114300" wp14:anchorId="722B4B46" wp14:editId="01F3C2C8">
            <wp:extent cx="5307150" cy="4318000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7150" cy="431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D5E8B" w:rsidRPr="00806A92" w:rsidRDefault="003D5E8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E8B" w:rsidRDefault="00B472C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-- 5 -- </w:t>
      </w:r>
    </w:p>
    <w:p w:rsidR="003D5E8B" w:rsidRDefault="003D5E8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D5E8B" w:rsidRDefault="00B472C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Напишите запрос, чтобы отобразить название отдела и город, кол-во сотрудников этого отдела и кол-во детей всех сотрудников этого отдела. Внимательнее: у некоторых сотрудников нет детей.</w:t>
      </w:r>
    </w:p>
    <w:p w:rsidR="003D5E8B" w:rsidRDefault="003D5E8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06A92" w:rsidRPr="00F24037" w:rsidRDefault="00806A92" w:rsidP="00806A92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2403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-- </w:t>
      </w:r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SELECT</w:t>
      </w:r>
      <w:r w:rsidRPr="00F2403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e</w:t>
      </w:r>
      <w:r w:rsidRPr="00F24037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department</w:t>
      </w:r>
      <w:r w:rsidRPr="00F24037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id</w:t>
      </w:r>
      <w:r w:rsidRPr="00F24037">
        <w:rPr>
          <w:rFonts w:ascii="Times New Roman" w:eastAsia="Times New Roman" w:hAnsi="Times New Roman" w:cs="Times New Roman"/>
          <w:sz w:val="24"/>
          <w:szCs w:val="24"/>
          <w:lang w:val="ru-RU"/>
        </w:rPr>
        <w:t>,</w:t>
      </w:r>
    </w:p>
    <w:p w:rsidR="00806A92" w:rsidRPr="00806A92" w:rsidRDefault="00806A92" w:rsidP="00806A9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</w:t>
      </w:r>
      <w:proofErr w:type="spellStart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d.department_name</w:t>
      </w:r>
      <w:proofErr w:type="spellEnd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l.city</w:t>
      </w:r>
      <w:proofErr w:type="spellEnd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</w:p>
    <w:p w:rsidR="00806A92" w:rsidRPr="00806A92" w:rsidRDefault="00806A92" w:rsidP="00806A9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</w:t>
      </w:r>
      <w:proofErr w:type="gramStart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COUNT(</w:t>
      </w:r>
      <w:proofErr w:type="spellStart"/>
      <w:proofErr w:type="gramEnd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e.employee_id</w:t>
      </w:r>
      <w:proofErr w:type="spellEnd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AS </w:t>
      </w:r>
      <w:proofErr w:type="spellStart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employee_cnt</w:t>
      </w:r>
      <w:proofErr w:type="spellEnd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, COUNT(</w:t>
      </w:r>
      <w:proofErr w:type="spellStart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de.dependent_id</w:t>
      </w:r>
      <w:proofErr w:type="spellEnd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AS </w:t>
      </w:r>
      <w:proofErr w:type="spellStart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child_cnt</w:t>
      </w:r>
      <w:proofErr w:type="spellEnd"/>
    </w:p>
    <w:p w:rsidR="00806A92" w:rsidRPr="00806A92" w:rsidRDefault="00806A92" w:rsidP="00806A9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-- FROM employees e right JOIN departments d ON</w:t>
      </w:r>
    </w:p>
    <w:p w:rsidR="00806A92" w:rsidRPr="00806A92" w:rsidRDefault="00806A92" w:rsidP="00806A9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</w:t>
      </w:r>
      <w:proofErr w:type="spellStart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d.department_id</w:t>
      </w:r>
      <w:proofErr w:type="spellEnd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e.department_id</w:t>
      </w:r>
      <w:proofErr w:type="spellEnd"/>
    </w:p>
    <w:p w:rsidR="00806A92" w:rsidRPr="00806A92" w:rsidRDefault="00806A92" w:rsidP="00806A9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</w:t>
      </w:r>
      <w:proofErr w:type="gramStart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left</w:t>
      </w:r>
      <w:proofErr w:type="gramEnd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JOIN locations l ON </w:t>
      </w:r>
      <w:proofErr w:type="spellStart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d.location_id</w:t>
      </w:r>
      <w:proofErr w:type="spellEnd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l.location_id</w:t>
      </w:r>
      <w:proofErr w:type="spellEnd"/>
    </w:p>
    <w:p w:rsidR="00806A92" w:rsidRPr="00806A92" w:rsidRDefault="00806A92" w:rsidP="00806A9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</w:t>
      </w:r>
      <w:proofErr w:type="gramStart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left</w:t>
      </w:r>
      <w:proofErr w:type="gramEnd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JOIN dependents de ON </w:t>
      </w:r>
      <w:proofErr w:type="spellStart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de.employee_id</w:t>
      </w:r>
      <w:proofErr w:type="spellEnd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e.employee_id</w:t>
      </w:r>
      <w:proofErr w:type="spellEnd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3D5E8B" w:rsidRPr="00806A92" w:rsidRDefault="00806A92" w:rsidP="00806A9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-- GROUP BY </w:t>
      </w:r>
      <w:proofErr w:type="spellStart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e.department_id</w:t>
      </w:r>
      <w:proofErr w:type="spellEnd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d.department_name</w:t>
      </w:r>
      <w:proofErr w:type="spellEnd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l.city</w:t>
      </w:r>
      <w:proofErr w:type="spellEnd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  <w:r w:rsidR="00B472C3"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drawing>
          <wp:inline distT="114300" distB="114300" distL="114300" distR="114300" wp14:anchorId="3D92C6F2" wp14:editId="42E6F427">
            <wp:extent cx="5307150" cy="309880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7150" cy="309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D5E8B" w:rsidRPr="00806A92" w:rsidRDefault="003D5E8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E8B" w:rsidRDefault="00B472C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-- 6 -- </w:t>
      </w:r>
    </w:p>
    <w:p w:rsidR="003D5E8B" w:rsidRDefault="003D5E8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D5E8B" w:rsidRDefault="00B472C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Для каждого сотрудника укажите полное имя, название отдела, город и регион. Отсортируйте по Фамилии сотрудника в обратном порядке.</w:t>
      </w:r>
    </w:p>
    <w:p w:rsidR="003D5E8B" w:rsidRDefault="003D5E8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06A92" w:rsidRPr="00F24037" w:rsidRDefault="00806A92" w:rsidP="00806A92">
      <w:pPr>
        <w:rPr>
          <w:rFonts w:ascii="Times New Roman" w:eastAsia="Times New Roman" w:hAnsi="Times New Roman" w:cs="Times New Roman"/>
          <w:sz w:val="24"/>
          <w:szCs w:val="24"/>
        </w:rPr>
      </w:pPr>
      <w:r w:rsidRPr="00F24037">
        <w:rPr>
          <w:rFonts w:ascii="Times New Roman" w:eastAsia="Times New Roman" w:hAnsi="Times New Roman" w:cs="Times New Roman"/>
          <w:sz w:val="24"/>
          <w:szCs w:val="24"/>
        </w:rPr>
        <w:t xml:space="preserve">-- </w:t>
      </w:r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SELECT</w:t>
      </w:r>
      <w:r w:rsidRPr="00F240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e</w:t>
      </w:r>
      <w:r w:rsidRPr="00F24037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last</w:t>
      </w:r>
      <w:r w:rsidRPr="00F24037">
        <w:rPr>
          <w:rFonts w:ascii="Times New Roman" w:eastAsia="Times New Roman" w:hAnsi="Times New Roman" w:cs="Times New Roman"/>
          <w:sz w:val="24"/>
          <w:szCs w:val="24"/>
        </w:rPr>
        <w:t>_</w:t>
      </w:r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name</w:t>
      </w:r>
      <w:r w:rsidRPr="00F24037">
        <w:rPr>
          <w:rFonts w:ascii="Times New Roman" w:eastAsia="Times New Roman" w:hAnsi="Times New Roman" w:cs="Times New Roman"/>
          <w:sz w:val="24"/>
          <w:szCs w:val="24"/>
        </w:rPr>
        <w:t xml:space="preserve"> ||' '|| </w:t>
      </w:r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e</w:t>
      </w:r>
      <w:r w:rsidRPr="00F24037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first</w:t>
      </w:r>
      <w:r w:rsidRPr="00F24037">
        <w:rPr>
          <w:rFonts w:ascii="Times New Roman" w:eastAsia="Times New Roman" w:hAnsi="Times New Roman" w:cs="Times New Roman"/>
          <w:sz w:val="24"/>
          <w:szCs w:val="24"/>
        </w:rPr>
        <w:t>_</w:t>
      </w:r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name</w:t>
      </w:r>
      <w:r w:rsidRPr="00F240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AS</w:t>
      </w:r>
      <w:r w:rsidRPr="00F240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employee</w:t>
      </w:r>
      <w:r w:rsidRPr="00F2403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d</w:t>
      </w:r>
      <w:r w:rsidRPr="00F24037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department</w:t>
      </w:r>
      <w:r w:rsidRPr="00F24037">
        <w:rPr>
          <w:rFonts w:ascii="Times New Roman" w:eastAsia="Times New Roman" w:hAnsi="Times New Roman" w:cs="Times New Roman"/>
          <w:sz w:val="24"/>
          <w:szCs w:val="24"/>
        </w:rPr>
        <w:t>_</w:t>
      </w:r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name</w:t>
      </w:r>
      <w:r w:rsidRPr="00F24037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806A92" w:rsidRPr="00806A92" w:rsidRDefault="00806A92" w:rsidP="00806A9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</w:t>
      </w:r>
      <w:proofErr w:type="spellStart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l.city</w:t>
      </w:r>
      <w:proofErr w:type="spellEnd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r.region_name</w:t>
      </w:r>
      <w:proofErr w:type="spellEnd"/>
    </w:p>
    <w:p w:rsidR="00806A92" w:rsidRPr="00806A92" w:rsidRDefault="00806A92" w:rsidP="00806A9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-- FROM employees e left JOIN departments d ON</w:t>
      </w:r>
    </w:p>
    <w:p w:rsidR="00806A92" w:rsidRPr="00806A92" w:rsidRDefault="00806A92" w:rsidP="00806A9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</w:t>
      </w:r>
      <w:proofErr w:type="spellStart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d.department_id</w:t>
      </w:r>
      <w:proofErr w:type="spellEnd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e.department_id</w:t>
      </w:r>
      <w:proofErr w:type="spellEnd"/>
    </w:p>
    <w:p w:rsidR="00806A92" w:rsidRPr="00806A92" w:rsidRDefault="00806A92" w:rsidP="00806A9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</w:t>
      </w:r>
      <w:proofErr w:type="gramStart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left</w:t>
      </w:r>
      <w:proofErr w:type="gramEnd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JOIN locations l ON </w:t>
      </w:r>
      <w:proofErr w:type="spellStart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d.location_id</w:t>
      </w:r>
      <w:proofErr w:type="spellEnd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l.location_id</w:t>
      </w:r>
      <w:proofErr w:type="spellEnd"/>
    </w:p>
    <w:p w:rsidR="00806A92" w:rsidRPr="00806A92" w:rsidRDefault="00806A92" w:rsidP="00806A9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</w:t>
      </w:r>
      <w:proofErr w:type="gramStart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left</w:t>
      </w:r>
      <w:proofErr w:type="gramEnd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JOIN countries c ON </w:t>
      </w:r>
      <w:proofErr w:type="spellStart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c.country_id</w:t>
      </w:r>
      <w:proofErr w:type="spellEnd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l.country_id</w:t>
      </w:r>
      <w:proofErr w:type="spellEnd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806A92" w:rsidRPr="00806A92" w:rsidRDefault="00806A92" w:rsidP="00806A9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</w:t>
      </w:r>
      <w:proofErr w:type="gramStart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left</w:t>
      </w:r>
      <w:proofErr w:type="gramEnd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JOIN regions r ON </w:t>
      </w:r>
      <w:proofErr w:type="spellStart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r.region_id</w:t>
      </w:r>
      <w:proofErr w:type="spellEnd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c.region_id</w:t>
      </w:r>
      <w:proofErr w:type="spellEnd"/>
    </w:p>
    <w:p w:rsidR="00806A92" w:rsidRDefault="00806A92" w:rsidP="00806A9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ORDER BY </w:t>
      </w:r>
      <w:proofErr w:type="spellStart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e.last_name</w:t>
      </w:r>
      <w:proofErr w:type="spellEnd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DESC;</w:t>
      </w:r>
    </w:p>
    <w:p w:rsidR="003D5E8B" w:rsidRPr="00806A92" w:rsidRDefault="00B472C3" w:rsidP="00806A9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114300" distB="114300" distL="114300" distR="114300" wp14:anchorId="3F508BAF" wp14:editId="100B98A3">
            <wp:extent cx="5307150" cy="3822700"/>
            <wp:effectExtent l="0" t="0" r="0" b="0"/>
            <wp:docPr id="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7150" cy="382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D5E8B" w:rsidRPr="00806A92" w:rsidRDefault="003D5E8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E8B" w:rsidRDefault="00B472C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-- 7 --</w:t>
      </w:r>
    </w:p>
    <w:p w:rsidR="003D5E8B" w:rsidRDefault="003D5E8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D5E8B" w:rsidRDefault="00B472C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Написать запрос для вывода полного имени (имени и фамилии) и зарплаты сотрудников и названия всех отделов, расположенных в штате Вашингтон.</w:t>
      </w:r>
    </w:p>
    <w:p w:rsidR="003D5E8B" w:rsidRDefault="003D5E8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D5E8B" w:rsidRPr="00B472C3" w:rsidRDefault="00B472C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SELECT </w:t>
      </w:r>
      <w:proofErr w:type="spellStart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>e.first_name</w:t>
      </w:r>
      <w:proofErr w:type="spellEnd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||' '|| </w:t>
      </w:r>
      <w:proofErr w:type="spellStart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>e.last_name</w:t>
      </w:r>
      <w:proofErr w:type="spellEnd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AS employee, </w:t>
      </w:r>
      <w:proofErr w:type="spellStart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>e.salary</w:t>
      </w:r>
      <w:proofErr w:type="spellEnd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</w:p>
    <w:p w:rsidR="003D5E8B" w:rsidRPr="00B472C3" w:rsidRDefault="00B472C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</w:t>
      </w:r>
      <w:proofErr w:type="spellStart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>d.department_name</w:t>
      </w:r>
      <w:proofErr w:type="spellEnd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>l.state_province</w:t>
      </w:r>
      <w:proofErr w:type="spellEnd"/>
    </w:p>
    <w:p w:rsidR="003D5E8B" w:rsidRPr="00B472C3" w:rsidRDefault="00B472C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>-- FROM employees e JOIN departments d ON</w:t>
      </w:r>
    </w:p>
    <w:p w:rsidR="003D5E8B" w:rsidRPr="00B472C3" w:rsidRDefault="00B472C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</w:t>
      </w:r>
      <w:proofErr w:type="spellStart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>d.department_id</w:t>
      </w:r>
      <w:proofErr w:type="spellEnd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>e.department_id</w:t>
      </w:r>
      <w:proofErr w:type="spellEnd"/>
    </w:p>
    <w:p w:rsidR="003D5E8B" w:rsidRPr="00B472C3" w:rsidRDefault="00B472C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JOIN locations l ON </w:t>
      </w:r>
      <w:proofErr w:type="spellStart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>d.location_id</w:t>
      </w:r>
      <w:proofErr w:type="spellEnd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>l.location_id</w:t>
      </w:r>
      <w:proofErr w:type="spellEnd"/>
    </w:p>
    <w:p w:rsidR="003D5E8B" w:rsidRPr="00B472C3" w:rsidRDefault="00B472C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WHERE </w:t>
      </w:r>
      <w:proofErr w:type="gramStart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>UPPER(</w:t>
      </w:r>
      <w:proofErr w:type="spellStart"/>
      <w:proofErr w:type="gramEnd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>l.state_province</w:t>
      </w:r>
      <w:proofErr w:type="spellEnd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= 'WASHINGTON' </w:t>
      </w:r>
    </w:p>
    <w:p w:rsidR="003D5E8B" w:rsidRDefault="00B472C3">
      <w:pPr>
        <w:rPr>
          <w:rFonts w:ascii="Times New Roman" w:eastAsia="Times New Roman" w:hAnsi="Times New Roman" w:cs="Times New Roman"/>
          <w:sz w:val="24"/>
          <w:szCs w:val="24"/>
        </w:rPr>
      </w:pPr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drawing>
          <wp:inline distT="114300" distB="114300" distL="114300" distR="114300">
            <wp:extent cx="5307150" cy="3975100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7150" cy="397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3D5E8B" w:rsidRPr="00F24037" w:rsidRDefault="00B472C3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-- 8 --</w:t>
      </w:r>
    </w:p>
    <w:p w:rsidR="00A838CE" w:rsidRPr="00F24037" w:rsidRDefault="00A838CE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3D5E8B" w:rsidRPr="00A838CE" w:rsidRDefault="00B472C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Выведите регионы, в которых нет ни одного отдела.</w:t>
      </w:r>
    </w:p>
    <w:p w:rsidR="00A838CE" w:rsidRPr="00F24037" w:rsidRDefault="00A838CE" w:rsidP="00A838CE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A838CE" w:rsidRPr="00A838CE" w:rsidRDefault="00A838CE" w:rsidP="00A838C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838C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SELECT </w:t>
      </w:r>
      <w:proofErr w:type="spellStart"/>
      <w:r w:rsidRPr="00A838CE">
        <w:rPr>
          <w:rFonts w:ascii="Times New Roman" w:eastAsia="Times New Roman" w:hAnsi="Times New Roman" w:cs="Times New Roman"/>
          <w:sz w:val="24"/>
          <w:szCs w:val="24"/>
          <w:lang w:val="en-US"/>
        </w:rPr>
        <w:t>r.region_name</w:t>
      </w:r>
      <w:proofErr w:type="spellEnd"/>
      <w:r w:rsidRPr="00A838C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gramStart"/>
      <w:r w:rsidRPr="00A838CE">
        <w:rPr>
          <w:rFonts w:ascii="Times New Roman" w:eastAsia="Times New Roman" w:hAnsi="Times New Roman" w:cs="Times New Roman"/>
          <w:sz w:val="24"/>
          <w:szCs w:val="24"/>
          <w:lang w:val="en-US"/>
        </w:rPr>
        <w:t>COUNT(</w:t>
      </w:r>
      <w:proofErr w:type="spellStart"/>
      <w:proofErr w:type="gramEnd"/>
      <w:r w:rsidRPr="00A838CE">
        <w:rPr>
          <w:rFonts w:ascii="Times New Roman" w:eastAsia="Times New Roman" w:hAnsi="Times New Roman" w:cs="Times New Roman"/>
          <w:sz w:val="24"/>
          <w:szCs w:val="24"/>
          <w:lang w:val="en-US"/>
        </w:rPr>
        <w:t>d.department_id</w:t>
      </w:r>
      <w:proofErr w:type="spellEnd"/>
      <w:r w:rsidRPr="00A838C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AS </w:t>
      </w:r>
      <w:proofErr w:type="spellStart"/>
      <w:r w:rsidRPr="00A838CE">
        <w:rPr>
          <w:rFonts w:ascii="Times New Roman" w:eastAsia="Times New Roman" w:hAnsi="Times New Roman" w:cs="Times New Roman"/>
          <w:sz w:val="24"/>
          <w:szCs w:val="24"/>
          <w:lang w:val="en-US"/>
        </w:rPr>
        <w:t>cnt</w:t>
      </w:r>
      <w:proofErr w:type="spellEnd"/>
      <w:r w:rsidRPr="00A838C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FROM regions r </w:t>
      </w:r>
    </w:p>
    <w:p w:rsidR="00A838CE" w:rsidRPr="00A838CE" w:rsidRDefault="00A838CE" w:rsidP="00A838C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838C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LEFT JOIN countries c ON </w:t>
      </w:r>
      <w:proofErr w:type="spellStart"/>
      <w:r w:rsidRPr="00A838CE">
        <w:rPr>
          <w:rFonts w:ascii="Times New Roman" w:eastAsia="Times New Roman" w:hAnsi="Times New Roman" w:cs="Times New Roman"/>
          <w:sz w:val="24"/>
          <w:szCs w:val="24"/>
          <w:lang w:val="en-US"/>
        </w:rPr>
        <w:t>r.region_id</w:t>
      </w:r>
      <w:proofErr w:type="spellEnd"/>
      <w:r w:rsidRPr="00A838C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838CE">
        <w:rPr>
          <w:rFonts w:ascii="Times New Roman" w:eastAsia="Times New Roman" w:hAnsi="Times New Roman" w:cs="Times New Roman"/>
          <w:sz w:val="24"/>
          <w:szCs w:val="24"/>
          <w:lang w:val="en-US"/>
        </w:rPr>
        <w:t>c.region_id</w:t>
      </w:r>
      <w:proofErr w:type="spellEnd"/>
    </w:p>
    <w:p w:rsidR="00A838CE" w:rsidRPr="00A838CE" w:rsidRDefault="00A838CE" w:rsidP="00A838C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838C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LEFT JOIN locations l ON </w:t>
      </w:r>
      <w:proofErr w:type="spellStart"/>
      <w:r w:rsidRPr="00A838CE">
        <w:rPr>
          <w:rFonts w:ascii="Times New Roman" w:eastAsia="Times New Roman" w:hAnsi="Times New Roman" w:cs="Times New Roman"/>
          <w:sz w:val="24"/>
          <w:szCs w:val="24"/>
          <w:lang w:val="en-US"/>
        </w:rPr>
        <w:t>l.country_id</w:t>
      </w:r>
      <w:proofErr w:type="spellEnd"/>
      <w:r w:rsidRPr="00A838C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838CE">
        <w:rPr>
          <w:rFonts w:ascii="Times New Roman" w:eastAsia="Times New Roman" w:hAnsi="Times New Roman" w:cs="Times New Roman"/>
          <w:sz w:val="24"/>
          <w:szCs w:val="24"/>
          <w:lang w:val="en-US"/>
        </w:rPr>
        <w:t>c.country_id</w:t>
      </w:r>
      <w:proofErr w:type="spellEnd"/>
    </w:p>
    <w:p w:rsidR="00A838CE" w:rsidRPr="00A838CE" w:rsidRDefault="00A838CE" w:rsidP="00A838C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838C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LEFT JOIN departments d ON </w:t>
      </w:r>
      <w:proofErr w:type="spellStart"/>
      <w:r w:rsidRPr="00A838CE">
        <w:rPr>
          <w:rFonts w:ascii="Times New Roman" w:eastAsia="Times New Roman" w:hAnsi="Times New Roman" w:cs="Times New Roman"/>
          <w:sz w:val="24"/>
          <w:szCs w:val="24"/>
          <w:lang w:val="en-US"/>
        </w:rPr>
        <w:t>d.location_id</w:t>
      </w:r>
      <w:proofErr w:type="spellEnd"/>
      <w:r w:rsidRPr="00A838C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838CE">
        <w:rPr>
          <w:rFonts w:ascii="Times New Roman" w:eastAsia="Times New Roman" w:hAnsi="Times New Roman" w:cs="Times New Roman"/>
          <w:sz w:val="24"/>
          <w:szCs w:val="24"/>
          <w:lang w:val="en-US"/>
        </w:rPr>
        <w:t>l.location_id</w:t>
      </w:r>
      <w:proofErr w:type="spellEnd"/>
    </w:p>
    <w:p w:rsidR="00A838CE" w:rsidRDefault="00A838CE" w:rsidP="00A838C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838C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GROUP BY </w:t>
      </w:r>
      <w:proofErr w:type="spellStart"/>
      <w:r w:rsidRPr="00A838CE">
        <w:rPr>
          <w:rFonts w:ascii="Times New Roman" w:eastAsia="Times New Roman" w:hAnsi="Times New Roman" w:cs="Times New Roman"/>
          <w:sz w:val="24"/>
          <w:szCs w:val="24"/>
          <w:lang w:val="en-US"/>
        </w:rPr>
        <w:t>r.region_name</w:t>
      </w:r>
      <w:proofErr w:type="spellEnd"/>
    </w:p>
    <w:p w:rsidR="00A838CE" w:rsidRDefault="00A838CE" w:rsidP="00A838CE">
      <w:pP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</w:pPr>
      <w:r w:rsidRPr="00A838C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HAVING </w:t>
      </w:r>
      <w:proofErr w:type="gramStart"/>
      <w:r w:rsidRPr="00A838CE">
        <w:rPr>
          <w:rFonts w:ascii="Times New Roman" w:eastAsia="Times New Roman" w:hAnsi="Times New Roman" w:cs="Times New Roman"/>
          <w:sz w:val="24"/>
          <w:szCs w:val="24"/>
          <w:lang w:val="en-US"/>
        </w:rPr>
        <w:t>COUNT(</w:t>
      </w:r>
      <w:proofErr w:type="spellStart"/>
      <w:proofErr w:type="gramEnd"/>
      <w:r w:rsidRPr="00A838CE">
        <w:rPr>
          <w:rFonts w:ascii="Times New Roman" w:eastAsia="Times New Roman" w:hAnsi="Times New Roman" w:cs="Times New Roman"/>
          <w:sz w:val="24"/>
          <w:szCs w:val="24"/>
          <w:lang w:val="en-US"/>
        </w:rPr>
        <w:t>d.department_id</w:t>
      </w:r>
      <w:proofErr w:type="spellEnd"/>
      <w:r w:rsidRPr="00A838CE">
        <w:rPr>
          <w:rFonts w:ascii="Times New Roman" w:eastAsia="Times New Roman" w:hAnsi="Times New Roman" w:cs="Times New Roman"/>
          <w:sz w:val="24"/>
          <w:szCs w:val="24"/>
          <w:lang w:val="en-US"/>
        </w:rPr>
        <w:t>) = 0;</w:t>
      </w:r>
      <w:r w:rsidRPr="00A838CE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t xml:space="preserve"> </w:t>
      </w:r>
    </w:p>
    <w:p w:rsidR="003D5E8B" w:rsidRPr="00A838CE" w:rsidRDefault="00A838CE" w:rsidP="00A838C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ru-RU"/>
        </w:rPr>
        <w:drawing>
          <wp:inline distT="0" distB="0" distL="0" distR="0" wp14:anchorId="2A7B85CB" wp14:editId="620C309B">
            <wp:extent cx="5309870" cy="2309402"/>
            <wp:effectExtent l="0" t="0" r="508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230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E8B" w:rsidRPr="00A838CE" w:rsidRDefault="003D5E8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06A92" w:rsidRDefault="00806A9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06A92" w:rsidRDefault="00806A9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06A92" w:rsidRDefault="00806A9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E8B" w:rsidRDefault="00B472C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-- 9 --</w:t>
      </w:r>
    </w:p>
    <w:p w:rsidR="003D5E8B" w:rsidRDefault="003D5E8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D5E8B" w:rsidRDefault="00B472C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Отобразите полное имя, название отдела, город и регион для всех сотрудников, фамилия которых содержит букву «o».</w:t>
      </w:r>
    </w:p>
    <w:p w:rsidR="003D5E8B" w:rsidRDefault="003D5E8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838CE" w:rsidRPr="00A838CE" w:rsidRDefault="00A838CE" w:rsidP="00A838C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838C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SELECT </w:t>
      </w:r>
      <w:proofErr w:type="spellStart"/>
      <w:r w:rsidRPr="00A838CE">
        <w:rPr>
          <w:rFonts w:ascii="Times New Roman" w:eastAsia="Times New Roman" w:hAnsi="Times New Roman" w:cs="Times New Roman"/>
          <w:sz w:val="24"/>
          <w:szCs w:val="24"/>
          <w:lang w:val="en-US"/>
        </w:rPr>
        <w:t>e.last_name</w:t>
      </w:r>
      <w:proofErr w:type="spellEnd"/>
      <w:r w:rsidRPr="00A838C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||' '|| </w:t>
      </w:r>
      <w:proofErr w:type="spellStart"/>
      <w:r w:rsidRPr="00A838CE">
        <w:rPr>
          <w:rFonts w:ascii="Times New Roman" w:eastAsia="Times New Roman" w:hAnsi="Times New Roman" w:cs="Times New Roman"/>
          <w:sz w:val="24"/>
          <w:szCs w:val="24"/>
          <w:lang w:val="en-US"/>
        </w:rPr>
        <w:t>e.first_name</w:t>
      </w:r>
      <w:proofErr w:type="spellEnd"/>
      <w:r w:rsidRPr="00A838C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AS employee, </w:t>
      </w:r>
      <w:proofErr w:type="spellStart"/>
      <w:r w:rsidRPr="00A838CE">
        <w:rPr>
          <w:rFonts w:ascii="Times New Roman" w:eastAsia="Times New Roman" w:hAnsi="Times New Roman" w:cs="Times New Roman"/>
          <w:sz w:val="24"/>
          <w:szCs w:val="24"/>
          <w:lang w:val="en-US"/>
        </w:rPr>
        <w:t>d.department_name</w:t>
      </w:r>
      <w:proofErr w:type="spellEnd"/>
      <w:r w:rsidRPr="00A838CE"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</w:p>
    <w:p w:rsidR="00A838CE" w:rsidRPr="00A838CE" w:rsidRDefault="00A838CE" w:rsidP="00A838C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838C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</w:t>
      </w:r>
      <w:proofErr w:type="spellStart"/>
      <w:r w:rsidRPr="00A838CE">
        <w:rPr>
          <w:rFonts w:ascii="Times New Roman" w:eastAsia="Times New Roman" w:hAnsi="Times New Roman" w:cs="Times New Roman"/>
          <w:sz w:val="24"/>
          <w:szCs w:val="24"/>
          <w:lang w:val="en-US"/>
        </w:rPr>
        <w:t>l.city</w:t>
      </w:r>
      <w:proofErr w:type="spellEnd"/>
      <w:r w:rsidRPr="00A838C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838CE">
        <w:rPr>
          <w:rFonts w:ascii="Times New Roman" w:eastAsia="Times New Roman" w:hAnsi="Times New Roman" w:cs="Times New Roman"/>
          <w:sz w:val="24"/>
          <w:szCs w:val="24"/>
          <w:lang w:val="en-US"/>
        </w:rPr>
        <w:t>r.region_name</w:t>
      </w:r>
      <w:proofErr w:type="spellEnd"/>
    </w:p>
    <w:p w:rsidR="00A838CE" w:rsidRPr="00A838CE" w:rsidRDefault="00A838CE" w:rsidP="00A838C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838CE">
        <w:rPr>
          <w:rFonts w:ascii="Times New Roman" w:eastAsia="Times New Roman" w:hAnsi="Times New Roman" w:cs="Times New Roman"/>
          <w:sz w:val="24"/>
          <w:szCs w:val="24"/>
          <w:lang w:val="en-US"/>
        </w:rPr>
        <w:t>-- FROM employees e LEFT JOIN departments d ON</w:t>
      </w:r>
    </w:p>
    <w:p w:rsidR="00A838CE" w:rsidRPr="00A838CE" w:rsidRDefault="00A838CE" w:rsidP="00A838C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838C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</w:t>
      </w:r>
      <w:proofErr w:type="spellStart"/>
      <w:r w:rsidRPr="00A838CE">
        <w:rPr>
          <w:rFonts w:ascii="Times New Roman" w:eastAsia="Times New Roman" w:hAnsi="Times New Roman" w:cs="Times New Roman"/>
          <w:sz w:val="24"/>
          <w:szCs w:val="24"/>
          <w:lang w:val="en-US"/>
        </w:rPr>
        <w:t>d.department_id</w:t>
      </w:r>
      <w:proofErr w:type="spellEnd"/>
      <w:r w:rsidRPr="00A838C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838CE">
        <w:rPr>
          <w:rFonts w:ascii="Times New Roman" w:eastAsia="Times New Roman" w:hAnsi="Times New Roman" w:cs="Times New Roman"/>
          <w:sz w:val="24"/>
          <w:szCs w:val="24"/>
          <w:lang w:val="en-US"/>
        </w:rPr>
        <w:t>e.department_id</w:t>
      </w:r>
      <w:proofErr w:type="spellEnd"/>
    </w:p>
    <w:p w:rsidR="00A838CE" w:rsidRPr="00A838CE" w:rsidRDefault="00A838CE" w:rsidP="00A838C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838C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LEFT JOIN locations l ON </w:t>
      </w:r>
      <w:proofErr w:type="spellStart"/>
      <w:r w:rsidRPr="00A838CE">
        <w:rPr>
          <w:rFonts w:ascii="Times New Roman" w:eastAsia="Times New Roman" w:hAnsi="Times New Roman" w:cs="Times New Roman"/>
          <w:sz w:val="24"/>
          <w:szCs w:val="24"/>
          <w:lang w:val="en-US"/>
        </w:rPr>
        <w:t>d.location_id</w:t>
      </w:r>
      <w:proofErr w:type="spellEnd"/>
      <w:r w:rsidRPr="00A838C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838CE">
        <w:rPr>
          <w:rFonts w:ascii="Times New Roman" w:eastAsia="Times New Roman" w:hAnsi="Times New Roman" w:cs="Times New Roman"/>
          <w:sz w:val="24"/>
          <w:szCs w:val="24"/>
          <w:lang w:val="en-US"/>
        </w:rPr>
        <w:t>l.location_id</w:t>
      </w:r>
      <w:proofErr w:type="spellEnd"/>
    </w:p>
    <w:p w:rsidR="00A838CE" w:rsidRPr="00A838CE" w:rsidRDefault="00A838CE" w:rsidP="00A838C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838C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LEFT JOIN countries c ON </w:t>
      </w:r>
      <w:proofErr w:type="spellStart"/>
      <w:r w:rsidRPr="00A838CE">
        <w:rPr>
          <w:rFonts w:ascii="Times New Roman" w:eastAsia="Times New Roman" w:hAnsi="Times New Roman" w:cs="Times New Roman"/>
          <w:sz w:val="24"/>
          <w:szCs w:val="24"/>
          <w:lang w:val="en-US"/>
        </w:rPr>
        <w:t>c.country_id</w:t>
      </w:r>
      <w:proofErr w:type="spellEnd"/>
      <w:r w:rsidRPr="00A838C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838CE">
        <w:rPr>
          <w:rFonts w:ascii="Times New Roman" w:eastAsia="Times New Roman" w:hAnsi="Times New Roman" w:cs="Times New Roman"/>
          <w:sz w:val="24"/>
          <w:szCs w:val="24"/>
          <w:lang w:val="en-US"/>
        </w:rPr>
        <w:t>l.country_id</w:t>
      </w:r>
      <w:proofErr w:type="spellEnd"/>
      <w:r w:rsidRPr="00A838C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A838CE" w:rsidRPr="00A838CE" w:rsidRDefault="00A838CE" w:rsidP="00A838C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838C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LEFT JOIN regions r ON </w:t>
      </w:r>
      <w:proofErr w:type="spellStart"/>
      <w:r w:rsidRPr="00A838CE">
        <w:rPr>
          <w:rFonts w:ascii="Times New Roman" w:eastAsia="Times New Roman" w:hAnsi="Times New Roman" w:cs="Times New Roman"/>
          <w:sz w:val="24"/>
          <w:szCs w:val="24"/>
          <w:lang w:val="en-US"/>
        </w:rPr>
        <w:t>r.region_id</w:t>
      </w:r>
      <w:proofErr w:type="spellEnd"/>
      <w:r w:rsidRPr="00A838C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838CE">
        <w:rPr>
          <w:rFonts w:ascii="Times New Roman" w:eastAsia="Times New Roman" w:hAnsi="Times New Roman" w:cs="Times New Roman"/>
          <w:sz w:val="24"/>
          <w:szCs w:val="24"/>
          <w:lang w:val="en-US"/>
        </w:rPr>
        <w:t>c.region_id</w:t>
      </w:r>
      <w:proofErr w:type="spellEnd"/>
    </w:p>
    <w:p w:rsidR="003D5E8B" w:rsidRDefault="00A838CE" w:rsidP="00A838C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838C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WHERE </w:t>
      </w:r>
      <w:proofErr w:type="spellStart"/>
      <w:r w:rsidRPr="00A838CE">
        <w:rPr>
          <w:rFonts w:ascii="Times New Roman" w:eastAsia="Times New Roman" w:hAnsi="Times New Roman" w:cs="Times New Roman"/>
          <w:sz w:val="24"/>
          <w:szCs w:val="24"/>
          <w:lang w:val="en-US"/>
        </w:rPr>
        <w:t>e.last_name</w:t>
      </w:r>
      <w:proofErr w:type="spellEnd"/>
      <w:r w:rsidRPr="00A838C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LIKE '%o%';</w:t>
      </w:r>
    </w:p>
    <w:p w:rsidR="00A838CE" w:rsidRPr="00B472C3" w:rsidRDefault="00A838CE" w:rsidP="00A838C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E8B" w:rsidRDefault="00B472C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drawing>
          <wp:inline distT="114300" distB="114300" distL="114300" distR="114300">
            <wp:extent cx="5210175" cy="3419475"/>
            <wp:effectExtent l="0" t="0" r="9525" b="9525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4882" cy="34225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D5E8B" w:rsidRDefault="003D5E8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D5E8B" w:rsidRDefault="00B472C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-- 10 --</w:t>
      </w:r>
    </w:p>
    <w:p w:rsidR="003D5E8B" w:rsidRDefault="003D5E8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D5E8B" w:rsidRDefault="00B472C3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Для каждого отдела отобразите номер отдела, название отдела, регион и максимальную ЗП в отделе и список сотрудников в виде "Фамилия И." разделенных через запятую.</w:t>
      </w:r>
      <w:proofErr w:type="gramEnd"/>
    </w:p>
    <w:p w:rsidR="003D5E8B" w:rsidRDefault="003D5E8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06A92" w:rsidRPr="00806A92" w:rsidRDefault="00806A92" w:rsidP="00806A9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SELECT </w:t>
      </w:r>
      <w:proofErr w:type="spellStart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d.department_id</w:t>
      </w:r>
      <w:proofErr w:type="spellEnd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d.department_name</w:t>
      </w:r>
      <w:proofErr w:type="spellEnd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</w:p>
    <w:p w:rsidR="00806A92" w:rsidRPr="00806A92" w:rsidRDefault="00806A92" w:rsidP="00806A9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</w:t>
      </w:r>
      <w:proofErr w:type="spellStart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r.region_name</w:t>
      </w:r>
      <w:proofErr w:type="spellEnd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gramStart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MAX(</w:t>
      </w:r>
      <w:proofErr w:type="spellStart"/>
      <w:proofErr w:type="gramEnd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e.salary</w:t>
      </w:r>
      <w:proofErr w:type="spellEnd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), </w:t>
      </w:r>
    </w:p>
    <w:p w:rsidR="00806A92" w:rsidRPr="00806A92" w:rsidRDefault="00806A92" w:rsidP="00806A9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-- STRING_</w:t>
      </w:r>
      <w:proofErr w:type="gramStart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AGG(</w:t>
      </w:r>
      <w:proofErr w:type="spellStart"/>
      <w:proofErr w:type="gramEnd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e.last_name</w:t>
      </w:r>
      <w:proofErr w:type="spellEnd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||' '|| UPPER(SUBSTR(</w:t>
      </w:r>
      <w:proofErr w:type="spellStart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e.first_name</w:t>
      </w:r>
      <w:proofErr w:type="spellEnd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, 1, 1)), ', ') AS employee</w:t>
      </w:r>
    </w:p>
    <w:p w:rsidR="00806A92" w:rsidRPr="00806A92" w:rsidRDefault="00806A92" w:rsidP="00806A9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-- FROM employees e right JOIN departments d ON</w:t>
      </w:r>
    </w:p>
    <w:p w:rsidR="00806A92" w:rsidRPr="00806A92" w:rsidRDefault="00806A92" w:rsidP="00806A9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</w:t>
      </w:r>
      <w:proofErr w:type="spellStart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d.department_id</w:t>
      </w:r>
      <w:proofErr w:type="spellEnd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e.department_id</w:t>
      </w:r>
      <w:proofErr w:type="spellEnd"/>
    </w:p>
    <w:p w:rsidR="00806A92" w:rsidRPr="00806A92" w:rsidRDefault="00806A92" w:rsidP="00806A9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</w:t>
      </w:r>
      <w:proofErr w:type="gramStart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left</w:t>
      </w:r>
      <w:proofErr w:type="gramEnd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JOIN locations l ON </w:t>
      </w:r>
      <w:proofErr w:type="spellStart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d.location_id</w:t>
      </w:r>
      <w:proofErr w:type="spellEnd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l.location_id</w:t>
      </w:r>
      <w:proofErr w:type="spellEnd"/>
    </w:p>
    <w:p w:rsidR="00806A92" w:rsidRPr="00806A92" w:rsidRDefault="00806A92" w:rsidP="00806A9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</w:t>
      </w:r>
      <w:proofErr w:type="gramStart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left</w:t>
      </w:r>
      <w:proofErr w:type="gramEnd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JOIN countries c ON </w:t>
      </w:r>
      <w:proofErr w:type="spellStart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c.country_id</w:t>
      </w:r>
      <w:proofErr w:type="spellEnd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l.country_id</w:t>
      </w:r>
      <w:proofErr w:type="spellEnd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806A92" w:rsidRPr="00806A92" w:rsidRDefault="00806A92" w:rsidP="00806A9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</w:t>
      </w:r>
      <w:proofErr w:type="gramStart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left</w:t>
      </w:r>
      <w:proofErr w:type="gramEnd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JOIN regions r ON </w:t>
      </w:r>
      <w:proofErr w:type="spellStart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r.region_id</w:t>
      </w:r>
      <w:proofErr w:type="spellEnd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c.region_id</w:t>
      </w:r>
      <w:proofErr w:type="spellEnd"/>
    </w:p>
    <w:p w:rsidR="00806A92" w:rsidRPr="00B472C3" w:rsidRDefault="00806A92" w:rsidP="00806A9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GROUP BY </w:t>
      </w:r>
      <w:proofErr w:type="spellStart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d.department_id</w:t>
      </w:r>
      <w:proofErr w:type="spellEnd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r.region_name</w:t>
      </w:r>
      <w:proofErr w:type="spellEnd"/>
      <w:r w:rsidRPr="00806A92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:rsidR="003D5E8B" w:rsidRDefault="00B472C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114300" distB="114300" distL="114300" distR="114300">
            <wp:extent cx="5307150" cy="3670300"/>
            <wp:effectExtent l="0" t="0" r="0" b="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7150" cy="367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D5E8B" w:rsidRDefault="003D5E8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D5E8B" w:rsidRDefault="00B472C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-- 11 --</w:t>
      </w:r>
    </w:p>
    <w:p w:rsidR="003D5E8B" w:rsidRDefault="003D5E8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D5E8B" w:rsidRDefault="00B472C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-- Найти всех сотрудников (имя, фамилия, название должности), </w:t>
      </w:r>
    </w:p>
    <w:p w:rsidR="003D5E8B" w:rsidRDefault="00B472C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 которые работают '%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Sales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%' </w:t>
      </w:r>
    </w:p>
    <w:p w:rsidR="003D5E8B" w:rsidRDefault="00B472C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 в Великобритании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country_id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'UK') </w:t>
      </w:r>
    </w:p>
    <w:p w:rsidR="003D5E8B" w:rsidRPr="00B472C3" w:rsidRDefault="00B472C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и</w:t>
      </w:r>
      <w:proofErr w:type="gramEnd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у</w:t>
      </w:r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которых</w:t>
      </w:r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есть</w:t>
      </w:r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дети</w:t>
      </w:r>
    </w:p>
    <w:p w:rsidR="003D5E8B" w:rsidRPr="00B472C3" w:rsidRDefault="003D5E8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E8B" w:rsidRPr="00B472C3" w:rsidRDefault="00B472C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SELECT </w:t>
      </w:r>
      <w:proofErr w:type="spellStart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>e.first_name</w:t>
      </w:r>
      <w:proofErr w:type="spellEnd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||' '|| </w:t>
      </w:r>
      <w:proofErr w:type="spellStart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>e.last_name</w:t>
      </w:r>
      <w:proofErr w:type="spellEnd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AS employee,</w:t>
      </w:r>
    </w:p>
    <w:p w:rsidR="003D5E8B" w:rsidRPr="00B472C3" w:rsidRDefault="00B472C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</w:t>
      </w:r>
      <w:proofErr w:type="spellStart"/>
      <w:proofErr w:type="gramStart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>d.department_name</w:t>
      </w:r>
      <w:proofErr w:type="spellEnd"/>
      <w:proofErr w:type="gramEnd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FROM employees e</w:t>
      </w:r>
    </w:p>
    <w:p w:rsidR="003D5E8B" w:rsidRPr="00B472C3" w:rsidRDefault="00B472C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JOIN departments d ON </w:t>
      </w:r>
      <w:proofErr w:type="spellStart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>d.department_id</w:t>
      </w:r>
      <w:proofErr w:type="spellEnd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>e.department_id</w:t>
      </w:r>
      <w:proofErr w:type="spellEnd"/>
    </w:p>
    <w:p w:rsidR="003D5E8B" w:rsidRPr="00B472C3" w:rsidRDefault="00B472C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JOIN locations l ON </w:t>
      </w:r>
      <w:proofErr w:type="spellStart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>d.location_id</w:t>
      </w:r>
      <w:proofErr w:type="spellEnd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>l.location_id</w:t>
      </w:r>
      <w:proofErr w:type="spellEnd"/>
    </w:p>
    <w:p w:rsidR="003D5E8B" w:rsidRPr="00B472C3" w:rsidRDefault="00B472C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JOIN countries c ON </w:t>
      </w:r>
      <w:proofErr w:type="spellStart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>c.country_id</w:t>
      </w:r>
      <w:proofErr w:type="spellEnd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>l.country_id</w:t>
      </w:r>
      <w:proofErr w:type="spellEnd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3D5E8B" w:rsidRPr="00B472C3" w:rsidRDefault="00B472C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JOIN dependents de ON </w:t>
      </w:r>
      <w:proofErr w:type="spellStart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>de.employee_id</w:t>
      </w:r>
      <w:proofErr w:type="spellEnd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>e.employee_id</w:t>
      </w:r>
      <w:proofErr w:type="spellEnd"/>
    </w:p>
    <w:p w:rsidR="003D5E8B" w:rsidRPr="00B472C3" w:rsidRDefault="00B472C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WHERE </w:t>
      </w:r>
      <w:proofErr w:type="spellStart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>d.department_name</w:t>
      </w:r>
      <w:proofErr w:type="spellEnd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ILIKE '%SALES%' AND</w:t>
      </w:r>
    </w:p>
    <w:p w:rsidR="003D5E8B" w:rsidRPr="00B472C3" w:rsidRDefault="00B472C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</w:t>
      </w:r>
      <w:proofErr w:type="spellStart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>c.country_id</w:t>
      </w:r>
      <w:proofErr w:type="spellEnd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'UK' AND </w:t>
      </w:r>
      <w:proofErr w:type="spellStart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>de.dependent_id</w:t>
      </w:r>
      <w:proofErr w:type="spellEnd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IS NOT NULL</w:t>
      </w:r>
    </w:p>
    <w:p w:rsidR="003D5E8B" w:rsidRDefault="00B472C3">
      <w:pPr>
        <w:rPr>
          <w:rFonts w:ascii="Times New Roman" w:eastAsia="Times New Roman" w:hAnsi="Times New Roman" w:cs="Times New Roman"/>
          <w:sz w:val="24"/>
          <w:szCs w:val="24"/>
        </w:rPr>
      </w:pPr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drawing>
          <wp:inline distT="114300" distB="114300" distL="114300" distR="114300">
            <wp:extent cx="5307150" cy="4292600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7150" cy="429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3D5E8B" w:rsidRDefault="003D5E8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24037" w:rsidRPr="00F24037" w:rsidRDefault="00F24037" w:rsidP="00F2403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2403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SELECT </w:t>
      </w:r>
      <w:proofErr w:type="spellStart"/>
      <w:r w:rsidRPr="00F24037">
        <w:rPr>
          <w:rFonts w:ascii="Times New Roman" w:eastAsia="Times New Roman" w:hAnsi="Times New Roman" w:cs="Times New Roman"/>
          <w:sz w:val="24"/>
          <w:szCs w:val="24"/>
          <w:lang w:val="en-US"/>
        </w:rPr>
        <w:t>e.first_name</w:t>
      </w:r>
      <w:proofErr w:type="spellEnd"/>
      <w:r w:rsidRPr="00F2403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|| ' ' || </w:t>
      </w:r>
      <w:proofErr w:type="spellStart"/>
      <w:r w:rsidRPr="00F24037">
        <w:rPr>
          <w:rFonts w:ascii="Times New Roman" w:eastAsia="Times New Roman" w:hAnsi="Times New Roman" w:cs="Times New Roman"/>
          <w:sz w:val="24"/>
          <w:szCs w:val="24"/>
          <w:lang w:val="en-US"/>
        </w:rPr>
        <w:t>e.last_name</w:t>
      </w:r>
      <w:proofErr w:type="spellEnd"/>
      <w:r w:rsidRPr="00F2403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AS </w:t>
      </w:r>
      <w:proofErr w:type="spellStart"/>
      <w:r w:rsidRPr="00F24037">
        <w:rPr>
          <w:rFonts w:ascii="Times New Roman" w:eastAsia="Times New Roman" w:hAnsi="Times New Roman" w:cs="Times New Roman"/>
          <w:sz w:val="24"/>
          <w:szCs w:val="24"/>
          <w:lang w:val="en-US"/>
        </w:rPr>
        <w:t>employee_name</w:t>
      </w:r>
      <w:proofErr w:type="spellEnd"/>
      <w:r w:rsidRPr="00F24037"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</w:p>
    <w:p w:rsidR="00F24037" w:rsidRPr="00F24037" w:rsidRDefault="00F24037" w:rsidP="00F2403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2403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</w:t>
      </w:r>
      <w:proofErr w:type="spellStart"/>
      <w:r w:rsidRPr="00F24037">
        <w:rPr>
          <w:rFonts w:ascii="Times New Roman" w:eastAsia="Times New Roman" w:hAnsi="Times New Roman" w:cs="Times New Roman"/>
          <w:sz w:val="24"/>
          <w:szCs w:val="24"/>
          <w:lang w:val="en-US"/>
        </w:rPr>
        <w:t>j.job_title</w:t>
      </w:r>
      <w:proofErr w:type="spellEnd"/>
      <w:r w:rsidRPr="00F2403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24037">
        <w:rPr>
          <w:rFonts w:ascii="Times New Roman" w:eastAsia="Times New Roman" w:hAnsi="Times New Roman" w:cs="Times New Roman"/>
          <w:sz w:val="24"/>
          <w:szCs w:val="24"/>
          <w:lang w:val="en-US"/>
        </w:rPr>
        <w:t>d.department_name</w:t>
      </w:r>
      <w:proofErr w:type="spellEnd"/>
    </w:p>
    <w:p w:rsidR="00F24037" w:rsidRPr="00F24037" w:rsidRDefault="00F24037" w:rsidP="00F2403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2403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FROM employees e, departments d, locations l, jobs j, dependents </w:t>
      </w:r>
      <w:proofErr w:type="spellStart"/>
      <w:r w:rsidRPr="00F24037">
        <w:rPr>
          <w:rFonts w:ascii="Times New Roman" w:eastAsia="Times New Roman" w:hAnsi="Times New Roman" w:cs="Times New Roman"/>
          <w:sz w:val="24"/>
          <w:szCs w:val="24"/>
          <w:lang w:val="en-US"/>
        </w:rPr>
        <w:t>dep</w:t>
      </w:r>
      <w:proofErr w:type="spellEnd"/>
    </w:p>
    <w:p w:rsidR="00F24037" w:rsidRPr="00F24037" w:rsidRDefault="00F24037" w:rsidP="00F2403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2403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WHERE </w:t>
      </w:r>
      <w:proofErr w:type="spellStart"/>
      <w:r w:rsidRPr="00F24037">
        <w:rPr>
          <w:rFonts w:ascii="Times New Roman" w:eastAsia="Times New Roman" w:hAnsi="Times New Roman" w:cs="Times New Roman"/>
          <w:sz w:val="24"/>
          <w:szCs w:val="24"/>
          <w:lang w:val="en-US"/>
        </w:rPr>
        <w:t>e.department_id</w:t>
      </w:r>
      <w:proofErr w:type="spellEnd"/>
      <w:r w:rsidRPr="00F2403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F24037">
        <w:rPr>
          <w:rFonts w:ascii="Times New Roman" w:eastAsia="Times New Roman" w:hAnsi="Times New Roman" w:cs="Times New Roman"/>
          <w:sz w:val="24"/>
          <w:szCs w:val="24"/>
          <w:lang w:val="en-US"/>
        </w:rPr>
        <w:t>d.department_id</w:t>
      </w:r>
      <w:proofErr w:type="spellEnd"/>
      <w:r w:rsidRPr="00F2403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</w:p>
    <w:p w:rsidR="00F24037" w:rsidRPr="00F24037" w:rsidRDefault="00F24037" w:rsidP="00F2403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2403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AND </w:t>
      </w:r>
      <w:proofErr w:type="spellStart"/>
      <w:r w:rsidRPr="00F24037">
        <w:rPr>
          <w:rFonts w:ascii="Times New Roman" w:eastAsia="Times New Roman" w:hAnsi="Times New Roman" w:cs="Times New Roman"/>
          <w:sz w:val="24"/>
          <w:szCs w:val="24"/>
          <w:lang w:val="en-US"/>
        </w:rPr>
        <w:t>d.location_id</w:t>
      </w:r>
      <w:proofErr w:type="spellEnd"/>
      <w:r w:rsidRPr="00F2403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F24037">
        <w:rPr>
          <w:rFonts w:ascii="Times New Roman" w:eastAsia="Times New Roman" w:hAnsi="Times New Roman" w:cs="Times New Roman"/>
          <w:sz w:val="24"/>
          <w:szCs w:val="24"/>
          <w:lang w:val="en-US"/>
        </w:rPr>
        <w:t>l.location_id</w:t>
      </w:r>
      <w:proofErr w:type="spellEnd"/>
      <w:r w:rsidRPr="00F2403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</w:t>
      </w:r>
    </w:p>
    <w:p w:rsidR="00F24037" w:rsidRPr="00F24037" w:rsidRDefault="00F24037" w:rsidP="00F2403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2403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AND </w:t>
      </w:r>
      <w:proofErr w:type="spellStart"/>
      <w:r w:rsidRPr="00F24037">
        <w:rPr>
          <w:rFonts w:ascii="Times New Roman" w:eastAsia="Times New Roman" w:hAnsi="Times New Roman" w:cs="Times New Roman"/>
          <w:sz w:val="24"/>
          <w:szCs w:val="24"/>
          <w:lang w:val="en-US"/>
        </w:rPr>
        <w:t>e.job_id</w:t>
      </w:r>
      <w:proofErr w:type="spellEnd"/>
      <w:r w:rsidRPr="00F2403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F24037">
        <w:rPr>
          <w:rFonts w:ascii="Times New Roman" w:eastAsia="Times New Roman" w:hAnsi="Times New Roman" w:cs="Times New Roman"/>
          <w:sz w:val="24"/>
          <w:szCs w:val="24"/>
          <w:lang w:val="en-US"/>
        </w:rPr>
        <w:t>j.job_id</w:t>
      </w:r>
      <w:proofErr w:type="spellEnd"/>
      <w:r w:rsidRPr="00F2403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</w:t>
      </w:r>
    </w:p>
    <w:p w:rsidR="00F24037" w:rsidRPr="00F24037" w:rsidRDefault="00F24037" w:rsidP="00F2403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2403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AND </w:t>
      </w:r>
      <w:proofErr w:type="spellStart"/>
      <w:r w:rsidRPr="00F24037">
        <w:rPr>
          <w:rFonts w:ascii="Times New Roman" w:eastAsia="Times New Roman" w:hAnsi="Times New Roman" w:cs="Times New Roman"/>
          <w:sz w:val="24"/>
          <w:szCs w:val="24"/>
          <w:lang w:val="en-US"/>
        </w:rPr>
        <w:t>e.employee_id</w:t>
      </w:r>
      <w:proofErr w:type="spellEnd"/>
      <w:r w:rsidRPr="00F2403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F24037">
        <w:rPr>
          <w:rFonts w:ascii="Times New Roman" w:eastAsia="Times New Roman" w:hAnsi="Times New Roman" w:cs="Times New Roman"/>
          <w:sz w:val="24"/>
          <w:szCs w:val="24"/>
          <w:lang w:val="en-US"/>
        </w:rPr>
        <w:t>dep.employee_id</w:t>
      </w:r>
      <w:proofErr w:type="spellEnd"/>
      <w:r w:rsidRPr="00F2403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</w:p>
    <w:p w:rsidR="00F24037" w:rsidRPr="00F24037" w:rsidRDefault="00F24037" w:rsidP="00F2403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2403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AND </w:t>
      </w:r>
      <w:proofErr w:type="gramStart"/>
      <w:r w:rsidRPr="00F24037">
        <w:rPr>
          <w:rFonts w:ascii="Times New Roman" w:eastAsia="Times New Roman" w:hAnsi="Times New Roman" w:cs="Times New Roman"/>
          <w:sz w:val="24"/>
          <w:szCs w:val="24"/>
          <w:lang w:val="en-US"/>
        </w:rPr>
        <w:t>UPPER(</w:t>
      </w:r>
      <w:proofErr w:type="spellStart"/>
      <w:proofErr w:type="gramEnd"/>
      <w:r w:rsidRPr="00F24037">
        <w:rPr>
          <w:rFonts w:ascii="Times New Roman" w:eastAsia="Times New Roman" w:hAnsi="Times New Roman" w:cs="Times New Roman"/>
          <w:sz w:val="24"/>
          <w:szCs w:val="24"/>
          <w:lang w:val="en-US"/>
        </w:rPr>
        <w:t>d.department_name</w:t>
      </w:r>
      <w:proofErr w:type="spellEnd"/>
      <w:r w:rsidRPr="00F2403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LIKE '%SALES%' </w:t>
      </w:r>
    </w:p>
    <w:p w:rsidR="00F24037" w:rsidRPr="00F24037" w:rsidRDefault="00F24037" w:rsidP="00F2403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2403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AND </w:t>
      </w:r>
      <w:proofErr w:type="spellStart"/>
      <w:r w:rsidRPr="00F24037">
        <w:rPr>
          <w:rFonts w:ascii="Times New Roman" w:eastAsia="Times New Roman" w:hAnsi="Times New Roman" w:cs="Times New Roman"/>
          <w:sz w:val="24"/>
          <w:szCs w:val="24"/>
          <w:lang w:val="en-US"/>
        </w:rPr>
        <w:t>l.country_id</w:t>
      </w:r>
      <w:proofErr w:type="spellEnd"/>
      <w:r w:rsidRPr="00F2403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'UK'                    </w:t>
      </w:r>
    </w:p>
    <w:p w:rsidR="003D5E8B" w:rsidRDefault="00F24037" w:rsidP="00F2403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2403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AND </w:t>
      </w:r>
      <w:proofErr w:type="spellStart"/>
      <w:r w:rsidRPr="00F24037">
        <w:rPr>
          <w:rFonts w:ascii="Times New Roman" w:eastAsia="Times New Roman" w:hAnsi="Times New Roman" w:cs="Times New Roman"/>
          <w:sz w:val="24"/>
          <w:szCs w:val="24"/>
          <w:lang w:val="en-US"/>
        </w:rPr>
        <w:t>dep.relationship</w:t>
      </w:r>
      <w:proofErr w:type="spellEnd"/>
      <w:r w:rsidRPr="00F2403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'Child';</w:t>
      </w:r>
    </w:p>
    <w:p w:rsidR="00F24037" w:rsidRDefault="00F24037" w:rsidP="00F2403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F24037" w:rsidRPr="00F24037" w:rsidRDefault="00F24037" w:rsidP="00F2403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ru-RU"/>
        </w:rPr>
        <w:drawing>
          <wp:inline distT="0" distB="0" distL="0" distR="0" wp14:anchorId="68D4E42D" wp14:editId="0610FFE9">
            <wp:extent cx="5309870" cy="2283096"/>
            <wp:effectExtent l="0" t="0" r="508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2283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E8B" w:rsidRPr="00F24037" w:rsidRDefault="003D5E8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E8B" w:rsidRPr="00F24037" w:rsidRDefault="00B472C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24037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-- 12 -- </w:t>
      </w:r>
    </w:p>
    <w:p w:rsidR="003D5E8B" w:rsidRPr="00F24037" w:rsidRDefault="003D5E8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E8B" w:rsidRDefault="00B472C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-- Проанализировать эффективность локаций для отделов. Мы хотим увидеть </w:t>
      </w:r>
    </w:p>
    <w:p w:rsidR="003D5E8B" w:rsidRDefault="00B472C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-- ВСЕ локации (даже те, где нет отделов), а также ВСЕ отделы </w:t>
      </w:r>
    </w:p>
    <w:p w:rsidR="003D5E8B" w:rsidRDefault="00B472C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-- (даже те, которые не привязаны к локациям), и для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тех отделов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3D5E8B" w:rsidRDefault="00B472C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 где есть сотрудники, вывести информацию о них.</w:t>
      </w:r>
    </w:p>
    <w:p w:rsidR="003D5E8B" w:rsidRDefault="003D5E8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D5E8B" w:rsidRPr="00B472C3" w:rsidRDefault="00B472C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SELECT </w:t>
      </w:r>
      <w:proofErr w:type="spellStart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>l.city</w:t>
      </w:r>
      <w:proofErr w:type="spellEnd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>d.department_name</w:t>
      </w:r>
      <w:proofErr w:type="spellEnd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</w:p>
    <w:p w:rsidR="003D5E8B" w:rsidRPr="00B472C3" w:rsidRDefault="00B472C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</w:t>
      </w:r>
      <w:proofErr w:type="spellStart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>e.first_name</w:t>
      </w:r>
      <w:proofErr w:type="spellEnd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||' '|| </w:t>
      </w:r>
      <w:proofErr w:type="spellStart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>e.last_name</w:t>
      </w:r>
      <w:proofErr w:type="spellEnd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AS employee, </w:t>
      </w:r>
      <w:proofErr w:type="spellStart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>e.salary</w:t>
      </w:r>
      <w:proofErr w:type="spellEnd"/>
    </w:p>
    <w:p w:rsidR="003D5E8B" w:rsidRPr="00B472C3" w:rsidRDefault="00B472C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>-- FROM departments d</w:t>
      </w:r>
    </w:p>
    <w:p w:rsidR="003D5E8B" w:rsidRPr="00B472C3" w:rsidRDefault="00B472C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LEFT JOIN locations l ON </w:t>
      </w:r>
    </w:p>
    <w:p w:rsidR="003D5E8B" w:rsidRPr="00B472C3" w:rsidRDefault="00B472C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</w:t>
      </w:r>
      <w:proofErr w:type="spellStart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>d.location_id</w:t>
      </w:r>
      <w:proofErr w:type="spellEnd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>l.location_id</w:t>
      </w:r>
      <w:proofErr w:type="spellEnd"/>
    </w:p>
    <w:p w:rsidR="003D5E8B" w:rsidRPr="00B472C3" w:rsidRDefault="00B472C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RIGHT JOIN </w:t>
      </w:r>
      <w:proofErr w:type="gramStart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>employees</w:t>
      </w:r>
      <w:proofErr w:type="gramEnd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 ON </w:t>
      </w:r>
    </w:p>
    <w:p w:rsidR="003D5E8B" w:rsidRPr="00B472C3" w:rsidRDefault="00B472C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</w:t>
      </w:r>
      <w:proofErr w:type="spellStart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>d.department_id</w:t>
      </w:r>
      <w:proofErr w:type="spellEnd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>e.department_id</w:t>
      </w:r>
      <w:proofErr w:type="spellEnd"/>
    </w:p>
    <w:p w:rsidR="003D5E8B" w:rsidRPr="00B472C3" w:rsidRDefault="00B472C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WHERE </w:t>
      </w:r>
      <w:proofErr w:type="spellStart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>e.salary</w:t>
      </w:r>
      <w:proofErr w:type="spellEnd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&gt; 10000 OR </w:t>
      </w:r>
      <w:proofErr w:type="spellStart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>e.employee_id</w:t>
      </w:r>
      <w:proofErr w:type="spellEnd"/>
      <w:r w:rsidRPr="00B472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IS NULL;</w:t>
      </w:r>
    </w:p>
    <w:p w:rsidR="003D5E8B" w:rsidRDefault="003D5E8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B472C3" w:rsidRDefault="00B472C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B472C3" w:rsidRDefault="00B472C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E8B" w:rsidRDefault="00B472C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drawing>
          <wp:inline distT="114300" distB="114300" distL="114300" distR="114300">
            <wp:extent cx="5307150" cy="3403600"/>
            <wp:effectExtent l="0" t="0" r="0" b="0"/>
            <wp:docPr id="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7150" cy="340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472C3" w:rsidRDefault="00B472C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B472C3" w:rsidRDefault="00B472C3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Защита:</w:t>
      </w:r>
    </w:p>
    <w:p w:rsidR="00B472C3" w:rsidRDefault="00B1533B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В</w:t>
      </w:r>
      <w:r w:rsidR="00152574">
        <w:rPr>
          <w:rFonts w:ascii="Times New Roman" w:eastAsia="Times New Roman" w:hAnsi="Times New Roman" w:cs="Times New Roman"/>
          <w:sz w:val="24"/>
          <w:szCs w:val="24"/>
          <w:lang w:val="ru-RU"/>
        </w:rPr>
        <w:t>ывести в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се города, имена сотрудников в одном поле и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среднюю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зп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этих городах</w:t>
      </w:r>
      <w:r w:rsidR="00152574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</w:p>
    <w:p w:rsidR="00152574" w:rsidRPr="00152574" w:rsidRDefault="00152574" w:rsidP="0015257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5257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SELECT l.city, </w:t>
      </w:r>
    </w:p>
    <w:p w:rsidR="00152574" w:rsidRPr="00152574" w:rsidRDefault="00152574" w:rsidP="0015257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52574">
        <w:rPr>
          <w:rFonts w:ascii="Times New Roman" w:eastAsia="Times New Roman" w:hAnsi="Times New Roman" w:cs="Times New Roman"/>
          <w:sz w:val="24"/>
          <w:szCs w:val="24"/>
          <w:lang w:val="en-US"/>
        </w:rPr>
        <w:t>STRING_</w:t>
      </w:r>
      <w:proofErr w:type="gramStart"/>
      <w:r w:rsidRPr="00152574">
        <w:rPr>
          <w:rFonts w:ascii="Times New Roman" w:eastAsia="Times New Roman" w:hAnsi="Times New Roman" w:cs="Times New Roman"/>
          <w:sz w:val="24"/>
          <w:szCs w:val="24"/>
          <w:lang w:val="en-US"/>
        </w:rPr>
        <w:t>AGG(</w:t>
      </w:r>
      <w:proofErr w:type="gramEnd"/>
      <w:r w:rsidRPr="00152574">
        <w:rPr>
          <w:rFonts w:ascii="Times New Roman" w:eastAsia="Times New Roman" w:hAnsi="Times New Roman" w:cs="Times New Roman"/>
          <w:sz w:val="24"/>
          <w:szCs w:val="24"/>
          <w:lang w:val="en-US"/>
        </w:rPr>
        <w:t>e.first_name ||' '|| UPPER(SUBSTR(e.last_name, 1, 1)), ',') as employee,</w:t>
      </w:r>
    </w:p>
    <w:p w:rsidR="00152574" w:rsidRPr="00152574" w:rsidRDefault="00152574" w:rsidP="0015257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152574">
        <w:rPr>
          <w:rFonts w:ascii="Times New Roman" w:eastAsia="Times New Roman" w:hAnsi="Times New Roman" w:cs="Times New Roman"/>
          <w:sz w:val="24"/>
          <w:szCs w:val="24"/>
          <w:lang w:val="en-US"/>
        </w:rPr>
        <w:t>ROUND(</w:t>
      </w:r>
      <w:proofErr w:type="gramEnd"/>
      <w:r w:rsidRPr="00152574">
        <w:rPr>
          <w:rFonts w:ascii="Times New Roman" w:eastAsia="Times New Roman" w:hAnsi="Times New Roman" w:cs="Times New Roman"/>
          <w:sz w:val="24"/>
          <w:szCs w:val="24"/>
          <w:lang w:val="en-US"/>
        </w:rPr>
        <w:t>AVG(e.salary)) AS AVG_SALARY</w:t>
      </w:r>
    </w:p>
    <w:p w:rsidR="00152574" w:rsidRPr="00152574" w:rsidRDefault="00152574" w:rsidP="0015257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5257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FROM employees e </w:t>
      </w:r>
    </w:p>
    <w:p w:rsidR="00152574" w:rsidRPr="00152574" w:rsidRDefault="00152574" w:rsidP="0015257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52574">
        <w:rPr>
          <w:rFonts w:ascii="Times New Roman" w:eastAsia="Times New Roman" w:hAnsi="Times New Roman" w:cs="Times New Roman"/>
          <w:sz w:val="24"/>
          <w:szCs w:val="24"/>
          <w:lang w:val="en-US"/>
        </w:rPr>
        <w:t>LEFT JOIN departments d ON</w:t>
      </w:r>
    </w:p>
    <w:p w:rsidR="00152574" w:rsidRPr="00152574" w:rsidRDefault="00152574" w:rsidP="0015257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52574">
        <w:rPr>
          <w:rFonts w:ascii="Times New Roman" w:eastAsia="Times New Roman" w:hAnsi="Times New Roman" w:cs="Times New Roman"/>
          <w:sz w:val="24"/>
          <w:szCs w:val="24"/>
          <w:lang w:val="en-US"/>
        </w:rPr>
        <w:t>d.department_id = e.department_id</w:t>
      </w:r>
    </w:p>
    <w:p w:rsidR="00152574" w:rsidRPr="00152574" w:rsidRDefault="00152574" w:rsidP="0015257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5257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LEFT JOIN locations l ON </w:t>
      </w:r>
      <w:bookmarkStart w:id="0" w:name="_GoBack"/>
      <w:bookmarkEnd w:id="0"/>
    </w:p>
    <w:p w:rsidR="00152574" w:rsidRPr="00152574" w:rsidRDefault="00152574" w:rsidP="0015257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52574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l.location_id = d.location_id</w:t>
      </w:r>
    </w:p>
    <w:p w:rsidR="00152574" w:rsidRPr="00152574" w:rsidRDefault="00152574" w:rsidP="00152574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257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GROUP BY </w:t>
      </w:r>
      <w:proofErr w:type="spellStart"/>
      <w:r w:rsidRPr="00152574">
        <w:rPr>
          <w:rFonts w:ascii="Times New Roman" w:eastAsia="Times New Roman" w:hAnsi="Times New Roman" w:cs="Times New Roman"/>
          <w:sz w:val="24"/>
          <w:szCs w:val="24"/>
          <w:lang w:val="ru-RU"/>
        </w:rPr>
        <w:t>l.city</w:t>
      </w:r>
      <w:proofErr w:type="spellEnd"/>
    </w:p>
    <w:p w:rsidR="00B472C3" w:rsidRPr="00B472C3" w:rsidRDefault="00152574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noProof/>
          <w:lang w:val="ru-RU"/>
        </w:rPr>
        <w:drawing>
          <wp:inline distT="0" distB="0" distL="0" distR="0" wp14:anchorId="4FECC5D9" wp14:editId="47233F09">
            <wp:extent cx="5309870" cy="4549203"/>
            <wp:effectExtent l="0" t="0" r="508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4549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72C3" w:rsidRPr="00B472C3">
      <w:pgSz w:w="11909" w:h="16834"/>
      <w:pgMar w:top="141" w:right="210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3D5E8B"/>
    <w:rsid w:val="00152574"/>
    <w:rsid w:val="003D5E8B"/>
    <w:rsid w:val="00806A92"/>
    <w:rsid w:val="00A66E6A"/>
    <w:rsid w:val="00A838CE"/>
    <w:rsid w:val="00B1533B"/>
    <w:rsid w:val="00B472C3"/>
    <w:rsid w:val="00F24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B472C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472C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B472C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472C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44AE813A</Template>
  <TotalTime>108</TotalTime>
  <Pages>13</Pages>
  <Words>1084</Words>
  <Characters>6185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IAMCS</Company>
  <LinksUpToDate>false</LinksUpToDate>
  <CharactersWithSpaces>7255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Левковский Александр Денисович</cp:lastModifiedBy>
  <cp:revision>3</cp:revision>
  <dcterms:created xsi:type="dcterms:W3CDTF">2025-09-30T04:00:00Z</dcterms:created>
  <dcterms:modified xsi:type="dcterms:W3CDTF">2025-10-01T08:42:00Z</dcterms:modified>
</cp:coreProperties>
</file>