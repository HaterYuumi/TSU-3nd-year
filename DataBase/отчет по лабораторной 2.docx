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BC6" w:rsidRDefault="0048700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676BC6" w:rsidRDefault="0048700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</w:t>
      </w:r>
    </w:p>
    <w:p w:rsidR="00676BC6" w:rsidRDefault="0048700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ТОМСКИЙ ГОСУДАРСТВЕННЫЙ УНИВЕРСИТЕТ (НИ ТГУ)</w:t>
      </w:r>
    </w:p>
    <w:p w:rsidR="00676BC6" w:rsidRDefault="0048700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прикладной математики и компьютерных наук</w:t>
      </w: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Pr="00862781" w:rsidRDefault="008627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:rsidR="00676BC6" w:rsidRDefault="00676BC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6BC6" w:rsidRDefault="004870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«Системы управления базами данных»</w:t>
      </w:r>
    </w:p>
    <w:p w:rsidR="00676BC6" w:rsidRDefault="00676BC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6BC6" w:rsidRDefault="004870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«Запросы с условием»</w:t>
      </w: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487004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</w:rPr>
        <w:t>Левковский</w:t>
      </w:r>
      <w:proofErr w:type="spellEnd"/>
      <w:r>
        <w:rPr>
          <w:rFonts w:ascii="Times New Roman" w:eastAsia="Times New Roman" w:hAnsi="Times New Roman" w:cs="Times New Roman"/>
        </w:rPr>
        <w:t xml:space="preserve"> А. Д.</w:t>
      </w:r>
    </w:p>
    <w:p w:rsidR="00676BC6" w:rsidRDefault="00487004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 группы 932323</w:t>
      </w:r>
    </w:p>
    <w:p w:rsidR="00676BC6" w:rsidRDefault="00676BC6">
      <w:pPr>
        <w:jc w:val="right"/>
        <w:rPr>
          <w:rFonts w:ascii="Times New Roman" w:eastAsia="Times New Roman" w:hAnsi="Times New Roman" w:cs="Times New Roman"/>
        </w:rPr>
      </w:pPr>
    </w:p>
    <w:p w:rsidR="00676BC6" w:rsidRDefault="00487004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Проверил:</w:t>
      </w:r>
    </w:p>
    <w:p w:rsidR="00676BC6" w:rsidRDefault="00487004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</w:t>
      </w:r>
    </w:p>
    <w:p w:rsidR="00676BC6" w:rsidRDefault="00487004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Мокина</w:t>
      </w:r>
      <w:proofErr w:type="spellEnd"/>
      <w:r>
        <w:rPr>
          <w:rFonts w:ascii="Times New Roman" w:eastAsia="Times New Roman" w:hAnsi="Times New Roman" w:cs="Times New Roman"/>
        </w:rPr>
        <w:t xml:space="preserve"> Е. Е.</w:t>
      </w: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48700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 – 2024</w:t>
      </w:r>
    </w:p>
    <w:p w:rsidR="00676BC6" w:rsidRDefault="00676BC6">
      <w:pPr>
        <w:rPr>
          <w:rFonts w:ascii="Times New Roman" w:eastAsia="Times New Roman" w:hAnsi="Times New Roman" w:cs="Times New Roman"/>
        </w:rPr>
      </w:pP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Вывести фамилию, заглавную букву имени, (в одном столбце 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Иванов И."), заработную плату тех сотрудников, у которых зарплата за полугодие выше 50000 *. Отсортируйте в прямом порядке по фамилии. </w:t>
      </w:r>
    </w:p>
    <w:p w:rsidR="00676BC6" w:rsidRPr="00862781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SELECT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SUBSTR(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1, 1)) AS employee, salary * 6 AS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half_year_salary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employees WHE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 salary * 6 &gt; 50000 ORDER BY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676BC6" w:rsidRPr="00862781" w:rsidRDefault="00676BC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2827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Вывод идентификатор отдела и имени без первого символа для сотрудника по фамилии «HUNOLD» (независимо от регистра).</w:t>
      </w:r>
    </w:p>
    <w:p w:rsidR="00676BC6" w:rsidRDefault="00676BC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76BC6" w:rsidRPr="00862781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SUBSTR(</w:t>
      </w:r>
      <w:proofErr w:type="spellStart"/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2) AS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name_without_first_char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employees WHERE UPPER(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) = 'HUNOLD';</w:t>
      </w:r>
    </w:p>
    <w:p w:rsidR="00676BC6" w:rsidRPr="00862781" w:rsidRDefault="00676BC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977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C6" w:rsidRPr="00862781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Вывод фамилии в нижнем регистре, зарплаты за неделю (5 дней), для всех сотрудников, кроме сотрудников с именем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Steven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(незави</w:t>
      </w:r>
      <w:r>
        <w:rPr>
          <w:rFonts w:ascii="Times New Roman" w:eastAsia="Times New Roman" w:hAnsi="Times New Roman" w:cs="Times New Roman"/>
          <w:sz w:val="24"/>
          <w:szCs w:val="24"/>
        </w:rPr>
        <w:t>симо от регистра). Упорядочить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убыванию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зарплаты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76BC6" w:rsidRPr="00862781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SELECT </w:t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LOWER(</w:t>
      </w:r>
      <w:proofErr w:type="spellStart"/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ROUND(salary / 4) AS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week_salary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employees WHERE UPPER(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&lt;&gt; 'STEVEN' ORDER BY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week_salary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DESC;</w:t>
      </w:r>
    </w:p>
    <w:p w:rsidR="00676BC6" w:rsidRPr="00862781" w:rsidRDefault="00676BC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3970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Вывести сотрудников,  у которых имя или фамилия составляет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 символов, их годовую зарплату. Ограничьте условие заработной платы в день не более 400.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Дополнительным столбцом назначьте им премию, которая составит Х от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месячной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ЗП (Х - примените какую-либо числовую функцию)  </w:t>
      </w:r>
    </w:p>
    <w:p w:rsidR="00676BC6" w:rsidRPr="00862781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SELECT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mployee, </w:t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ROUND(</w:t>
      </w:r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salary * 12) AS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year_salary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, CEIL(salary * 0.131) AS bonus FROM employees WHERE (LENGTH(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) = 5 OR LENGTH(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) = 5) AND ROUND(salary / 20) &lt;= 400;</w:t>
      </w:r>
    </w:p>
    <w:p w:rsidR="00676BC6" w:rsidRPr="00862781" w:rsidRDefault="00676BC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384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Вывести фамилию и имя сотрудника (в одном столбце), его дневную зарплату, округлив ее до 2х знаков после запятой и представив в виде ХХХ руб. ХХ коп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сделать конкатенацию 2-я способами)</w:t>
      </w:r>
    </w:p>
    <w:p w:rsidR="00676BC6" w:rsidRPr="00862781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SELECT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employee, </w:t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round(</w:t>
      </w:r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salary/20.0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)||'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руб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'||round(((salary/20.0)-salary/20)*100,0)||' </w:t>
      </w:r>
      <w:r>
        <w:rPr>
          <w:rFonts w:ascii="Times New Roman" w:eastAsia="Times New Roman" w:hAnsi="Times New Roman" w:cs="Times New Roman"/>
          <w:sz w:val="24"/>
          <w:szCs w:val="24"/>
        </w:rPr>
        <w:t>коп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' AS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daily_salary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employees</w:t>
      </w:r>
    </w:p>
    <w:p w:rsidR="00676BC6" w:rsidRPr="00862781" w:rsidRDefault="00676BC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397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MOD как проверка на четность/нечетность зарплаты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C6" w:rsidRPr="00862781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SUBSTR(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1, 1)) AS employee, salary, MOD(salary, 2) AS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salary_parit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employees ORDER BY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salary_parity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676BC6" w:rsidRPr="00862781" w:rsidRDefault="00676BC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371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7.SIGN использовать на проверку, чья зарплата меньше или больше 20000</w:t>
      </w:r>
    </w:p>
    <w:p w:rsidR="00676BC6" w:rsidRDefault="00676BC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76BC6" w:rsidRPr="00862781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UPPER(</w:t>
      </w:r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SUBSTR(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1, 1)) AS employee, salary, </w:t>
      </w:r>
      <w:bookmarkStart w:id="0" w:name="_GoBack"/>
      <w:bookmarkEnd w:id="0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SIGN(salary - 20000) AS deck FROM employees;</w:t>
      </w:r>
    </w:p>
    <w:p w:rsidR="00676BC6" w:rsidRDefault="0048700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1384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62781" w:rsidRDefault="0086278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62781" w:rsidRPr="00862781" w:rsidRDefault="00862781" w:rsidP="0086278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Защита: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4 задание + в одном столбце вывести еще почту до символа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“@”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через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>#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||' '||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||' # '||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SUBSTRING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email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POSITION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('@'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email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- 1)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employee</w:t>
      </w: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</w:p>
    <w:p w:rsidR="00862781" w:rsidRPr="00862781" w:rsidRDefault="00862781" w:rsidP="0086278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ROUND(</w:t>
      </w:r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salary * 12) AS 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year_salary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862781" w:rsidRPr="00862781" w:rsidRDefault="00862781" w:rsidP="0086278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CEIL(</w:t>
      </w:r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salary * 0.131) AS bonus FROM employees </w:t>
      </w:r>
    </w:p>
    <w:p w:rsidR="00862781" w:rsidRPr="00862781" w:rsidRDefault="00862781" w:rsidP="0086278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WHERE (</w:t>
      </w:r>
      <w:proofErr w:type="gram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LENGTH(</w:t>
      </w:r>
      <w:proofErr w:type="spellStart"/>
      <w:proofErr w:type="gram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) = 5 OR LENGTH(</w:t>
      </w:r>
      <w:proofErr w:type="spellStart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62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= 5) AND ROUND(salary / 20) &lt;= 400;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noProof/>
          <w:lang w:val="ru-RU"/>
        </w:rPr>
        <w:drawing>
          <wp:inline distT="0" distB="0" distL="0" distR="0" wp14:anchorId="4F3E233F" wp14:editId="3911CFF8">
            <wp:extent cx="5309870" cy="1016597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01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781" w:rsidRPr="00862781">
      <w:pgSz w:w="11909" w:h="16834"/>
      <w:pgMar w:top="141" w:right="210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76BC6"/>
    <w:rsid w:val="00487004"/>
    <w:rsid w:val="00676BC6"/>
    <w:rsid w:val="0086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627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27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627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27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B9F0B6F2</Template>
  <TotalTime>12</TotalTime>
  <Pages>4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IAMCS</Company>
  <LinksUpToDate>false</LinksUpToDate>
  <CharactersWithSpaces>2978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Левковский Александр Денисович</cp:lastModifiedBy>
  <cp:revision>2</cp:revision>
  <dcterms:created xsi:type="dcterms:W3CDTF">2025-09-18T04:29:00Z</dcterms:created>
  <dcterms:modified xsi:type="dcterms:W3CDTF">2025-09-18T04:41:00Z</dcterms:modified>
</cp:coreProperties>
</file>