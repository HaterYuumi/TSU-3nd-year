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BC0" w:rsidRDefault="00E21DD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:rsidR="00E35BC0" w:rsidRDefault="00E21DD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</w:t>
      </w:r>
    </w:p>
    <w:p w:rsidR="00E35BC0" w:rsidRDefault="00E21DD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ТОМСКИЙ ГОСУДАРСТВЕННЫЙ УНИВЕРСИТЕТ (НИ ТГУ)</w:t>
      </w:r>
    </w:p>
    <w:p w:rsidR="00E35BC0" w:rsidRDefault="00E21DD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прикладной математики и компьютерных наук</w:t>
      </w: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21DD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№4</w:t>
      </w:r>
    </w:p>
    <w:p w:rsidR="00E35BC0" w:rsidRDefault="00E35BC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35BC0" w:rsidRDefault="00E21DD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«Системы управления базами данных»</w:t>
      </w:r>
    </w:p>
    <w:p w:rsidR="00E35BC0" w:rsidRDefault="00E35BC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35BC0" w:rsidRDefault="00E21DD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«Функции агрегации»</w:t>
      </w: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21DD0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Выполнил: </w:t>
      </w:r>
      <w:proofErr w:type="spellStart"/>
      <w:r>
        <w:rPr>
          <w:rFonts w:ascii="Times New Roman" w:eastAsia="Times New Roman" w:hAnsi="Times New Roman" w:cs="Times New Roman"/>
        </w:rPr>
        <w:t>Левковский</w:t>
      </w:r>
      <w:proofErr w:type="spellEnd"/>
      <w:r>
        <w:rPr>
          <w:rFonts w:ascii="Times New Roman" w:eastAsia="Times New Roman" w:hAnsi="Times New Roman" w:cs="Times New Roman"/>
        </w:rPr>
        <w:t xml:space="preserve"> А. Д.</w:t>
      </w:r>
    </w:p>
    <w:p w:rsidR="00E35BC0" w:rsidRDefault="00E21DD0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студент группы 932323</w:t>
      </w:r>
    </w:p>
    <w:p w:rsidR="00E35BC0" w:rsidRDefault="00E35BC0">
      <w:pPr>
        <w:jc w:val="right"/>
        <w:rPr>
          <w:rFonts w:ascii="Times New Roman" w:eastAsia="Times New Roman" w:hAnsi="Times New Roman" w:cs="Times New Roman"/>
        </w:rPr>
      </w:pPr>
    </w:p>
    <w:p w:rsidR="00E35BC0" w:rsidRDefault="00E21DD0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Проверил:</w:t>
      </w:r>
    </w:p>
    <w:p w:rsidR="00E35BC0" w:rsidRDefault="00E21DD0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Преподаватель</w:t>
      </w:r>
    </w:p>
    <w:p w:rsidR="00E35BC0" w:rsidRDefault="00E21DD0">
      <w:pPr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Мокина</w:t>
      </w:r>
      <w:proofErr w:type="spellEnd"/>
      <w:r>
        <w:rPr>
          <w:rFonts w:ascii="Times New Roman" w:eastAsia="Times New Roman" w:hAnsi="Times New Roman" w:cs="Times New Roman"/>
        </w:rPr>
        <w:t xml:space="preserve"> Е. Е.</w:t>
      </w: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21DD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Томск – 2024</w:t>
      </w:r>
    </w:p>
    <w:p w:rsidR="00E35BC0" w:rsidRDefault="00E35BC0">
      <w:pPr>
        <w:rPr>
          <w:rFonts w:ascii="Times New Roman" w:eastAsia="Times New Roman" w:hAnsi="Times New Roman" w:cs="Times New Roman"/>
        </w:rPr>
      </w:pPr>
    </w:p>
    <w:p w:rsidR="00E35BC0" w:rsidRDefault="00E21D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Вывести среднюю зарплату по каждому департаменту и сам департамент, в котором число сотрудников больше 5, отсортируйте по убыванию средней заработной плате.</w:t>
      </w:r>
    </w:p>
    <w:p w:rsidR="00E35BC0" w:rsidRDefault="00E35B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AVG(</w:t>
      </w:r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salary) FROM employees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HAVING </w:t>
      </w: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*) &gt; 5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ORD</w:t>
      </w: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ER BY </w:t>
      </w: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AVG(</w:t>
      </w:r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salary) DESC;</w:t>
      </w:r>
    </w:p>
    <w:p w:rsidR="00E35BC0" w:rsidRPr="00E21DD0" w:rsidRDefault="00E35BC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35BC0" w:rsidRDefault="00E21D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3594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5BC0" w:rsidRDefault="00E35B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35BC0" w:rsidRDefault="00E21D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Вывести количество сотрудников, которые были трудоустроены после 1990 года, сгруппировав их по должностям.</w:t>
      </w:r>
    </w:p>
    <w:p w:rsidR="00E35BC0" w:rsidRDefault="00E35B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job_id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*)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FROM employees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date_</w:t>
      </w: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part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'year',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) &gt; 1990</w:t>
      </w:r>
    </w:p>
    <w:p w:rsidR="00E35BC0" w:rsidRDefault="00E21D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job_id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35BC0" w:rsidRDefault="00E35B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35BC0" w:rsidRDefault="00E21D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114300" distB="114300" distL="114300" distR="114300">
            <wp:extent cx="5307150" cy="34290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5BC0" w:rsidRDefault="00E35B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35BC0" w:rsidRDefault="00E21D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Вывести для каждого отдела: информацию о сотрудниках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запятую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,в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виде фамилия//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job_id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// в одном столбце, минимальную, максимальную зарплату и среднюю зарплату в других столбцах.</w:t>
      </w:r>
    </w:p>
    <w:p w:rsidR="00E35BC0" w:rsidRDefault="00E35B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STRING_</w:t>
      </w: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AGG(</w:t>
      </w:r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CONCAT(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', ',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job</w:t>
      </w: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_id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', ', salary), ', '), --CONCAT() </w:t>
      </w:r>
      <w:r>
        <w:rPr>
          <w:rFonts w:ascii="Times New Roman" w:eastAsia="Times New Roman" w:hAnsi="Times New Roman" w:cs="Times New Roman"/>
          <w:sz w:val="24"/>
          <w:szCs w:val="24"/>
        </w:rPr>
        <w:t>создаёт</w:t>
      </w: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строку</w:t>
      </w: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каждого</w:t>
      </w: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сотрудника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MIN(</w:t>
      </w:r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salary), MAX(salary), 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AVG(</w:t>
      </w:r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salary) FROM employees</w:t>
      </w:r>
    </w:p>
    <w:p w:rsidR="00E35BC0" w:rsidRDefault="00E21D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35BC0" w:rsidRDefault="00E35B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35BC0" w:rsidRDefault="00E21D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3467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5BC0" w:rsidRDefault="00E35B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35BC0" w:rsidRDefault="00E21D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4. Вывести количество сотрудников менеджера, средняя зарплата которых находится в диапазоне от 3000 до 7000, отсортировать этот столбец по возрастанию</w:t>
      </w:r>
    </w:p>
    <w:p w:rsidR="00E35BC0" w:rsidRDefault="00E35B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*) AS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employee_cnt</w:t>
      </w:r>
      <w:proofErr w:type="spellEnd"/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FROM employees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manager_id</w:t>
      </w:r>
      <w:proofErr w:type="spellEnd"/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HAVING </w:t>
      </w: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AVG(</w:t>
      </w:r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salary) BETWEEN 3000 and 7000</w:t>
      </w:r>
    </w:p>
    <w:p w:rsidR="00E35BC0" w:rsidRDefault="00E21D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ORDER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employee_cnt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35BC0" w:rsidRDefault="00E35B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35BC0" w:rsidRDefault="00E21D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3327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5BC0" w:rsidRDefault="00E35B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35BC0" w:rsidRDefault="00E21D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Для каждого отдела вывести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-количество сотрудников" в одном столбце, если средняя зарплата сотрудников этого отдела (второй столбец) менее 6000, вывести всех сотрудников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третьем столбце.</w:t>
      </w:r>
    </w:p>
    <w:p w:rsidR="00E35BC0" w:rsidRDefault="00E35B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CONCAT(</w:t>
      </w:r>
      <w:proofErr w:type="spellStart"/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, ' - ', COUNT(*)),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AVG(</w:t>
      </w:r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salary),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STRING_</w:t>
      </w: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AGG(</w:t>
      </w:r>
      <w:proofErr w:type="spellStart"/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, ', ')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FROM employees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department_id</w:t>
      </w:r>
      <w:proofErr w:type="spellEnd"/>
    </w:p>
    <w:p w:rsidR="00E35BC0" w:rsidRDefault="00E21D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HAVING AVG(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&lt; 6000;</w:t>
      </w:r>
    </w:p>
    <w:p w:rsidR="00E35BC0" w:rsidRDefault="00E35B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35BC0" w:rsidRDefault="00E21D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114300" distB="114300" distL="114300" distR="114300">
            <wp:extent cx="5307150" cy="3733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5BC0" w:rsidRDefault="00E35B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35BC0" w:rsidRDefault="00E21D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в какие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годы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и 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какие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должности нанимали больше всего людей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5BC0" w:rsidRDefault="00E35B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EXTRACT(</w:t>
      </w:r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YEAR FROM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hire_year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job_id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                                   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spellStart"/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employees_hired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FROM employees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hire_year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job_id</w:t>
      </w:r>
      <w:proofErr w:type="spellEnd"/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HAVING </w:t>
      </w: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spellStart"/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&gt; 1 </w:t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hire_year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DESC,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employee</w:t>
      </w: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s_hired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DESC;  </w:t>
      </w:r>
    </w:p>
    <w:p w:rsidR="00E35BC0" w:rsidRPr="00E21DD0" w:rsidRDefault="00E35BC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35BC0" w:rsidRDefault="00E21D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36068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5BC0" w:rsidRDefault="00E35B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21DD0" w:rsidRDefault="00E21DD0" w:rsidP="00E21DD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Для </w:t>
      </w:r>
      <w:r>
        <w:rPr>
          <w:rFonts w:ascii="Times New Roman" w:eastAsia="Times New Roman" w:hAnsi="Times New Roman" w:cs="Times New Roman"/>
          <w:sz w:val="24"/>
          <w:szCs w:val="24"/>
        </w:rPr>
        <w:t>своего департамента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определить максимальную зарплату у сотрудников и вывести их количество в департаменте</w:t>
      </w:r>
    </w:p>
    <w:p w:rsidR="00E21DD0" w:rsidRDefault="00E21DD0" w:rsidP="00E21DD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21DD0" w:rsidRPr="00E21DD0" w:rsidRDefault="00E21DD0" w:rsidP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E21DD0" w:rsidRPr="00E21DD0" w:rsidRDefault="00E21DD0" w:rsidP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*) AS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employee_cnt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E21DD0" w:rsidRPr="00E21DD0" w:rsidRDefault="00E21DD0" w:rsidP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MAX(</w:t>
      </w:r>
      <w:proofErr w:type="gramEnd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salary) AS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max_salary</w:t>
      </w:r>
      <w:proofErr w:type="spellEnd"/>
    </w:p>
    <w:p w:rsidR="00E21DD0" w:rsidRPr="00E21DD0" w:rsidRDefault="00E21DD0" w:rsidP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1DD0">
        <w:rPr>
          <w:rFonts w:ascii="Times New Roman" w:eastAsia="Times New Roman" w:hAnsi="Times New Roman" w:cs="Times New Roman"/>
          <w:sz w:val="24"/>
          <w:szCs w:val="24"/>
          <w:lang w:val="en-US"/>
        </w:rPr>
        <w:t>FROM employees</w:t>
      </w:r>
    </w:p>
    <w:p w:rsidR="00E21DD0" w:rsidRPr="00E21DD0" w:rsidRDefault="00E21DD0" w:rsidP="00E21DD0">
      <w:pPr>
        <w:rPr>
          <w:rFonts w:ascii="Times New Roman" w:eastAsia="Times New Roman" w:hAnsi="Times New Roman" w:cs="Times New Roman"/>
          <w:sz w:val="24"/>
          <w:szCs w:val="24"/>
        </w:rPr>
      </w:pPr>
      <w:r w:rsidRPr="00E21DD0"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</w:p>
    <w:p w:rsidR="00E21DD0" w:rsidRDefault="00E21DD0" w:rsidP="00E21DD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21DD0">
        <w:rPr>
          <w:rFonts w:ascii="Times New Roman" w:eastAsia="Times New Roman" w:hAnsi="Times New Roman" w:cs="Times New Roman"/>
          <w:sz w:val="24"/>
          <w:szCs w:val="24"/>
        </w:rPr>
        <w:t xml:space="preserve">ORDER BY </w:t>
      </w:r>
      <w:proofErr w:type="spellStart"/>
      <w:r w:rsidRPr="00E21DD0"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 w:rsidRPr="00E21DD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21DD0" w:rsidRDefault="00E21DD0" w:rsidP="00E21DD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35BC0" w:rsidRPr="00E21DD0" w:rsidRDefault="00E21DD0" w:rsidP="00E21D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/>
        </w:rPr>
        <w:drawing>
          <wp:inline distT="0" distB="0" distL="0" distR="0" wp14:anchorId="74972F32" wp14:editId="02AC66DA">
            <wp:extent cx="5309870" cy="2348312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34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35BC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Защита: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вывести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id</w:t>
      </w:r>
      <w:r w:rsidRPr="00E21DD0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менеджеров, кол-во подчинённых, их максимальную зарплату и в третьем столбце вывести имена сотрудников.</w:t>
      </w:r>
      <w:bookmarkStart w:id="0" w:name="_GoBack"/>
      <w:bookmarkEnd w:id="0"/>
    </w:p>
    <w:p w:rsidR="00E21DD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21DD0" w:rsidRPr="00E21DD0" w:rsidRDefault="00E21DD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ru-RU"/>
        </w:rPr>
        <w:drawing>
          <wp:inline distT="0" distB="0" distL="0" distR="0" wp14:anchorId="1DF07604" wp14:editId="102ACEEE">
            <wp:extent cx="5309870" cy="1489548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148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DD0" w:rsidRPr="00E21DD0">
      <w:pgSz w:w="11909" w:h="16834"/>
      <w:pgMar w:top="141" w:right="210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35BC0"/>
    <w:rsid w:val="00E21DD0"/>
    <w:rsid w:val="00E3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E21DD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21D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E21DD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21D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506E889F</Template>
  <TotalTime>16</TotalTime>
  <Pages>6</Pages>
  <Words>408</Words>
  <Characters>2330</Characters>
  <Application>Microsoft Office Word</Application>
  <DocSecurity>0</DocSecurity>
  <Lines>19</Lines>
  <Paragraphs>5</Paragraphs>
  <ScaleCrop>false</ScaleCrop>
  <Company>IAMCS</Company>
  <LinksUpToDate>false</LinksUpToDate>
  <CharactersWithSpaces>2733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Левковский Александр Денисович</cp:lastModifiedBy>
  <cp:revision>2</cp:revision>
  <dcterms:created xsi:type="dcterms:W3CDTF">2025-09-23T03:52:00Z</dcterms:created>
  <dcterms:modified xsi:type="dcterms:W3CDTF">2025-09-23T04:13:00Z</dcterms:modified>
</cp:coreProperties>
</file>