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7DD4" w:rsidRDefault="00E87E3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:rsidR="00657DD4" w:rsidRDefault="00E87E3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НАЦИОНАЛЬНЫЙ ИССЛЕДОВАТЕЛЬСКИЙ</w:t>
      </w:r>
    </w:p>
    <w:p w:rsidR="00657DD4" w:rsidRDefault="00E87E3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ТОМСКИЙ ГОСУДАРСТВЕННЫЙ УНИВЕРСИТЕТ (НИ ТГУ)</w:t>
      </w:r>
    </w:p>
    <w:p w:rsidR="00657DD4" w:rsidRDefault="00E87E3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Институт прикладной математики и компьютерных наук</w:t>
      </w: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Pr="00E87E3C" w:rsidRDefault="00E87E3C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ЛАБОРАТОРНОЙ РАБОТЕ №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</w:p>
    <w:p w:rsidR="00657DD4" w:rsidRDefault="00657DD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57DD4" w:rsidRDefault="00E87E3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«Системы управления базами данных»</w:t>
      </w:r>
    </w:p>
    <w:p w:rsidR="00657DD4" w:rsidRDefault="00657DD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57DD4" w:rsidRDefault="00E87E3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«Запросы с условием»</w:t>
      </w: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E87E3C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Выполнил: </w:t>
      </w:r>
      <w:proofErr w:type="spellStart"/>
      <w:r>
        <w:rPr>
          <w:rFonts w:ascii="Times New Roman" w:eastAsia="Times New Roman" w:hAnsi="Times New Roman" w:cs="Times New Roman"/>
        </w:rPr>
        <w:t>Левковский</w:t>
      </w:r>
      <w:proofErr w:type="spellEnd"/>
      <w:r>
        <w:rPr>
          <w:rFonts w:ascii="Times New Roman" w:eastAsia="Times New Roman" w:hAnsi="Times New Roman" w:cs="Times New Roman"/>
        </w:rPr>
        <w:t xml:space="preserve"> А. Д.</w:t>
      </w:r>
    </w:p>
    <w:p w:rsidR="00657DD4" w:rsidRDefault="00E87E3C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студент группы 932323</w:t>
      </w:r>
    </w:p>
    <w:p w:rsidR="00657DD4" w:rsidRDefault="00657DD4">
      <w:pPr>
        <w:jc w:val="right"/>
        <w:rPr>
          <w:rFonts w:ascii="Times New Roman" w:eastAsia="Times New Roman" w:hAnsi="Times New Roman" w:cs="Times New Roman"/>
        </w:rPr>
      </w:pPr>
    </w:p>
    <w:p w:rsidR="00657DD4" w:rsidRDefault="00E87E3C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Проверил:</w:t>
      </w:r>
    </w:p>
    <w:p w:rsidR="00657DD4" w:rsidRDefault="00E87E3C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Преподаватель</w:t>
      </w:r>
    </w:p>
    <w:p w:rsidR="00657DD4" w:rsidRDefault="00E87E3C">
      <w:pPr>
        <w:jc w:val="right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Мокина</w:t>
      </w:r>
      <w:proofErr w:type="spellEnd"/>
      <w:r>
        <w:rPr>
          <w:rFonts w:ascii="Times New Roman" w:eastAsia="Times New Roman" w:hAnsi="Times New Roman" w:cs="Times New Roman"/>
        </w:rPr>
        <w:t xml:space="preserve"> Е. Е.</w:t>
      </w: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E87E3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Томск – 2024</w:t>
      </w:r>
    </w:p>
    <w:p w:rsidR="00657DD4" w:rsidRDefault="00657DD4">
      <w:pPr>
        <w:rPr>
          <w:rFonts w:ascii="Times New Roman" w:eastAsia="Times New Roman" w:hAnsi="Times New Roman" w:cs="Times New Roman"/>
        </w:rPr>
      </w:pPr>
    </w:p>
    <w:p w:rsidR="00657DD4" w:rsidRDefault="00E87E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Найдите сотрудников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Last_name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одном столбце) должность, которые в первом месяце отработали меньше 10 дней.</w:t>
      </w:r>
    </w:p>
    <w:p w:rsidR="00657DD4" w:rsidRPr="00E87E3C" w:rsidRDefault="00E87E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SELECT 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||' '|| </w:t>
      </w:r>
      <w:proofErr w:type="gram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UPPER(</w:t>
      </w:r>
      <w:proofErr w:type="gram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SUBSTR(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1, 1)), </w:t>
      </w:r>
    </w:p>
    <w:p w:rsidR="00657DD4" w:rsidRPr="00E87E3C" w:rsidRDefault="00E87E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hire_date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657DD4" w:rsidRPr="00E87E3C" w:rsidRDefault="00E87E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FROM employees WHERE 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date_</w:t>
      </w:r>
      <w:proofErr w:type="gram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part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'day', 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hire_date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) &gt; 20;</w:t>
      </w:r>
    </w:p>
    <w:p w:rsidR="00657DD4" w:rsidRPr="00E87E3C" w:rsidRDefault="00657DD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57DD4" w:rsidRDefault="00E87E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114300" distB="114300" distL="114300" distR="114300">
            <wp:extent cx="5307150" cy="14224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2. Выведете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Last_name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первую букву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(в одном столбце), день найма сотрудника в юлианском формате, отсортируйте по фамилии в обратном порядке</w:t>
      </w:r>
    </w:p>
    <w:p w:rsidR="00657DD4" w:rsidRPr="00E87E3C" w:rsidRDefault="00E87E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SELECT 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||' '|| </w:t>
      </w:r>
      <w:proofErr w:type="gram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UPPER(</w:t>
      </w:r>
      <w:proofErr w:type="gram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SUBSTR(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1, 1)), </w:t>
      </w:r>
    </w:p>
    <w:p w:rsidR="00657DD4" w:rsidRPr="00E87E3C" w:rsidRDefault="00E87E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EXTRACT(</w:t>
      </w:r>
      <w:proofErr w:type="gram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JULIAN FROM 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hire_date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JD_hire</w:t>
      </w: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_date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657DD4" w:rsidRDefault="00E87E3C">
      <w:pPr>
        <w:rPr>
          <w:rFonts w:ascii="Times New Roman" w:eastAsia="Times New Roman" w:hAnsi="Times New Roman" w:cs="Times New Roman"/>
          <w:sz w:val="24"/>
          <w:szCs w:val="24"/>
        </w:rPr>
      </w:pP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657DD4" w:rsidRDefault="00657DD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57DD4" w:rsidRDefault="00E87E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114300" distB="114300" distL="114300" distR="114300">
            <wp:extent cx="5307150" cy="14097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3. Вывод Фамилию и телефон через дефис в одном столбце, дату начала работы в виде "1 MAY 1995", количество отработанных им месяцев.</w:t>
      </w:r>
    </w:p>
    <w:p w:rsidR="00657DD4" w:rsidRPr="00E87E3C" w:rsidRDefault="00E87E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SELECT 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||' - '|| 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phone_number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</w:p>
    <w:p w:rsidR="00657DD4" w:rsidRPr="00E87E3C" w:rsidRDefault="00E87E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to_</w:t>
      </w:r>
      <w:proofErr w:type="gram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char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hire_date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, 'DD MONTH YYYY'),</w:t>
      </w:r>
    </w:p>
    <w:p w:rsidR="00657DD4" w:rsidRPr="00E87E3C" w:rsidRDefault="00E87E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(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current_date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hire_date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)/30 AS 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work_month</w:t>
      </w:r>
      <w:proofErr w:type="spellEnd"/>
    </w:p>
    <w:p w:rsidR="00657DD4" w:rsidRDefault="00E87E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657DD4" w:rsidRDefault="00E87E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114300" distB="114300" distL="114300" distR="114300">
            <wp:extent cx="5307150" cy="1460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4. Вывести сотрудников (имя и фамилию в одном столбце, дату найма), которые отработали более 30 лет, при этом были наняты с 1990 - 1995 года (включительно).</w:t>
      </w:r>
    </w:p>
    <w:p w:rsidR="00657DD4" w:rsidRDefault="00657DD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57DD4" w:rsidRPr="00E87E3C" w:rsidRDefault="00E87E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||' '|| 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</w:p>
    <w:p w:rsidR="00657DD4" w:rsidRPr="00E87E3C" w:rsidRDefault="00E87E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hire_date</w:t>
      </w:r>
      <w:proofErr w:type="spellEnd"/>
      <w:proofErr w:type="gram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employees </w:t>
      </w:r>
    </w:p>
    <w:p w:rsidR="00657DD4" w:rsidRPr="00E87E3C" w:rsidRDefault="00E87E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WHERE (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date_</w:t>
      </w:r>
      <w:proofErr w:type="gram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part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'year', 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hire_date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) BETWEEN 1990 AND 1995)</w:t>
      </w:r>
    </w:p>
    <w:p w:rsidR="00657DD4" w:rsidRPr="00E87E3C" w:rsidRDefault="00E87E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AND (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current_date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hire_date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)/365 &gt; 30;</w:t>
      </w:r>
    </w:p>
    <w:p w:rsidR="00657DD4" w:rsidRDefault="00E87E3C">
      <w:pPr>
        <w:rPr>
          <w:rFonts w:ascii="Times New Roman" w:eastAsia="Times New Roman" w:hAnsi="Times New Roman" w:cs="Times New Roman"/>
          <w:sz w:val="24"/>
          <w:szCs w:val="24"/>
        </w:rPr>
      </w:pPr>
      <w:r w:rsidRPr="00E87E3C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114300" distB="114300" distL="114300" distR="114300">
            <wp:extent cx="5307150" cy="1485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5. Вывести в верхнем регистре фамилию и дату найма в одном столбце,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во-втором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столбце дату приема на работу по формату «Вторн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ик – май» для людей, у кого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job_id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 14 до 19 или зарплата от 9 тысяч до 25</w:t>
      </w:r>
    </w:p>
    <w:p w:rsidR="00657DD4" w:rsidRDefault="00657DD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57DD4" w:rsidRPr="00E87E3C" w:rsidRDefault="00E87E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proofErr w:type="gram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UPPER(</w:t>
      </w:r>
      <w:proofErr w:type="spellStart"/>
      <w:proofErr w:type="gram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||' '|| 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hire_date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:rsidR="00657DD4" w:rsidRPr="00E87E3C" w:rsidRDefault="00E87E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to_</w:t>
      </w:r>
      <w:proofErr w:type="gram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char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hire_date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, 'DAY - MONTH') AS hire_date2 FROM employees</w:t>
      </w:r>
    </w:p>
    <w:p w:rsidR="00657DD4" w:rsidRPr="00E87E3C" w:rsidRDefault="00E87E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WHERE (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job_id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BETWEEN 14 AND 19) OR</w:t>
      </w:r>
    </w:p>
    <w:p w:rsidR="00657DD4" w:rsidRDefault="00E87E3C">
      <w:pPr>
        <w:rPr>
          <w:rFonts w:ascii="Times New Roman" w:eastAsia="Times New Roman" w:hAnsi="Times New Roman" w:cs="Times New Roman"/>
          <w:sz w:val="24"/>
          <w:szCs w:val="24"/>
        </w:rPr>
      </w:pP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BETWEEN 9000 AND 25000;</w:t>
      </w:r>
    </w:p>
    <w:p w:rsidR="00657DD4" w:rsidRDefault="00E87E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114300" distB="114300" distL="114300" distR="114300">
            <wp:extent cx="5307150" cy="15113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57DD4" w:rsidRDefault="00657DD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57DD4" w:rsidRDefault="00E87E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Вывести сотрудников нанятых в Январе</w:t>
      </w:r>
    </w:p>
    <w:p w:rsidR="00657DD4" w:rsidRDefault="00657DD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57DD4" w:rsidRDefault="00E87E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last_name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657DD4" w:rsidRPr="00E87E3C" w:rsidRDefault="00E87E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to_</w:t>
      </w:r>
      <w:proofErr w:type="gram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char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hire_date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, 'DD - YYYY') FROM employees</w:t>
      </w:r>
    </w:p>
    <w:p w:rsidR="00657DD4" w:rsidRPr="00E87E3C" w:rsidRDefault="00E87E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date_</w:t>
      </w:r>
      <w:proofErr w:type="gram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part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'month', 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hire_date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) = 1;</w:t>
      </w:r>
    </w:p>
    <w:p w:rsidR="00657DD4" w:rsidRDefault="00E87E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114300" distB="114300" distL="114300" distR="114300">
            <wp:extent cx="5307150" cy="15875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57DD4" w:rsidRDefault="00657DD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57DD4" w:rsidRDefault="00E87E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7. Вывести сотрудников нанятых с 15 числа до конца месяца</w:t>
      </w:r>
    </w:p>
    <w:p w:rsidR="00657DD4" w:rsidRDefault="00657DD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57DD4" w:rsidRPr="00E87E3C" w:rsidRDefault="00E87E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</w:p>
    <w:p w:rsidR="00657DD4" w:rsidRPr="00E87E3C" w:rsidRDefault="00E87E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date_</w:t>
      </w:r>
      <w:proofErr w:type="gram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trunc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'day', 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hire_date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hire_day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employees</w:t>
      </w:r>
    </w:p>
    <w:p w:rsidR="00657DD4" w:rsidRPr="00E87E3C" w:rsidRDefault="00E87E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WHERE </w:t>
      </w:r>
      <w:proofErr w:type="gram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EXTRACT(</w:t>
      </w:r>
      <w:proofErr w:type="gram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DAY FROM 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hire_date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) BETWEEN 15 AND 31;</w:t>
      </w:r>
    </w:p>
    <w:p w:rsidR="00657DD4" w:rsidRPr="00E87E3C" w:rsidRDefault="00657DD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57DD4" w:rsidRDefault="00E87E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114300" distB="114300" distL="114300" distR="114300">
            <wp:extent cx="5307150" cy="14859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87E3C" w:rsidRDefault="00E87E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87E3C" w:rsidRPr="00E87E3C" w:rsidRDefault="00E87E3C" w:rsidP="00E87E3C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Защита: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Вычислить кол-во рабочих дней, которые надо доработать до конца недели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-последний рабочий день)</w:t>
      </w:r>
      <w:r w:rsidRPr="00E87E3C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E87E3C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SELECT</w:t>
      </w:r>
      <w:r w:rsidRPr="00E87E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first</w:t>
      </w:r>
      <w:r w:rsidRPr="00E87E3C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name</w:t>
      </w:r>
      <w:r w:rsidRPr="00E87E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||' '|| </w:t>
      </w: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last</w:t>
      </w:r>
      <w:r w:rsidRPr="00E87E3C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name</w:t>
      </w:r>
      <w:r w:rsidRPr="00E87E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AS</w:t>
      </w:r>
      <w:r w:rsidRPr="00E87E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employee</w:t>
      </w:r>
      <w:r w:rsidRPr="00E87E3C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</w:p>
    <w:p w:rsidR="00E87E3C" w:rsidRPr="00E87E3C" w:rsidRDefault="00E87E3C" w:rsidP="00E87E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7E3C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to_</w:t>
      </w:r>
      <w:proofErr w:type="gram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char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hire_date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'Day') AS 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day_hire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:rsidR="00E87E3C" w:rsidRPr="00E87E3C" w:rsidRDefault="00E87E3C" w:rsidP="00E87E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hire_date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:rsidR="00E87E3C" w:rsidRPr="00E87E3C" w:rsidRDefault="00E87E3C" w:rsidP="00E87E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extract(</w:t>
      </w:r>
      <w:proofErr w:type="gram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DOW FROM 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hire_date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) AS day1,</w:t>
      </w:r>
    </w:p>
    <w:p w:rsidR="00E87E3C" w:rsidRPr="00E87E3C" w:rsidRDefault="00E87E3C" w:rsidP="00E87E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CASE</w:t>
      </w:r>
      <w:bookmarkStart w:id="0" w:name="_GoBack"/>
      <w:bookmarkEnd w:id="0"/>
    </w:p>
    <w:p w:rsidR="00E87E3C" w:rsidRPr="00E87E3C" w:rsidRDefault="00E87E3C" w:rsidP="00E87E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WHEN (5 - (</w:t>
      </w:r>
      <w:proofErr w:type="gram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extract(</w:t>
      </w:r>
      <w:proofErr w:type="gram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DOW FROM 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hire_date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))) &lt;= 0 THEN 0</w:t>
      </w:r>
    </w:p>
    <w:p w:rsidR="00E87E3C" w:rsidRPr="00E87E3C" w:rsidRDefault="00E87E3C" w:rsidP="00E87E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ELSE (5 - (</w:t>
      </w:r>
      <w:proofErr w:type="gram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extract(</w:t>
      </w:r>
      <w:proofErr w:type="gram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DOW FROM 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hire_date</w:t>
      </w:r>
      <w:proofErr w:type="spellEnd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)))</w:t>
      </w:r>
    </w:p>
    <w:p w:rsidR="00E87E3C" w:rsidRPr="00E87E3C" w:rsidRDefault="00E87E3C" w:rsidP="00E87E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END AS </w:t>
      </w:r>
      <w:proofErr w:type="spellStart"/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rem_work_days</w:t>
      </w:r>
      <w:proofErr w:type="spellEnd"/>
    </w:p>
    <w:p w:rsidR="00E87E3C" w:rsidRPr="00E87E3C" w:rsidRDefault="00E87E3C" w:rsidP="00E87E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7E3C">
        <w:rPr>
          <w:rFonts w:ascii="Times New Roman" w:eastAsia="Times New Roman" w:hAnsi="Times New Roman" w:cs="Times New Roman"/>
          <w:sz w:val="24"/>
          <w:szCs w:val="24"/>
          <w:lang w:val="en-US"/>
        </w:rPr>
        <w:t>FROM employees;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>
        <w:rPr>
          <w:noProof/>
          <w:lang w:val="ru-RU"/>
        </w:rPr>
        <w:drawing>
          <wp:inline distT="0" distB="0" distL="0" distR="0" wp14:anchorId="5743D520" wp14:editId="1058A8A5">
            <wp:extent cx="5309870" cy="1377201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137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E3C" w:rsidRPr="00E87E3C">
      <w:pgSz w:w="11909" w:h="16834"/>
      <w:pgMar w:top="141" w:right="210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57DD4"/>
    <w:rsid w:val="00657DD4"/>
    <w:rsid w:val="00E8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E87E3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87E3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E87E3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87E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CA8D33F4</Template>
  <TotalTime>18</TotalTime>
  <Pages>4</Pages>
  <Words>403</Words>
  <Characters>2302</Characters>
  <Application>Microsoft Office Word</Application>
  <DocSecurity>0</DocSecurity>
  <Lines>19</Lines>
  <Paragraphs>5</Paragraphs>
  <ScaleCrop>false</ScaleCrop>
  <Company>IAMCS</Company>
  <LinksUpToDate>false</LinksUpToDate>
  <CharactersWithSpaces>2700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Левковский Александр Денисович</cp:lastModifiedBy>
  <cp:revision>2</cp:revision>
  <dcterms:created xsi:type="dcterms:W3CDTF">2025-09-18T04:42:00Z</dcterms:created>
  <dcterms:modified xsi:type="dcterms:W3CDTF">2025-09-18T05:00:00Z</dcterms:modified>
</cp:coreProperties>
</file>